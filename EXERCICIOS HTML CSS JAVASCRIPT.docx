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49938" w14:textId="5416AE6B" w:rsidR="00363C0C" w:rsidRDefault="008140F1" w:rsidP="0016378F">
      <w:pPr>
        <w:rPr>
          <w:lang w:val="pt-BR"/>
        </w:rPr>
      </w:pPr>
      <w:r>
        <w:rPr>
          <w:lang w:val="pt-BR"/>
        </w:rPr>
        <w:t>EXERCICIOS HTML CSS JAVASCRIPT</w:t>
      </w:r>
    </w:p>
    <w:p w14:paraId="052E115F" w14:textId="47AB964F" w:rsidR="007667CC" w:rsidRDefault="007667CC" w:rsidP="0016378F">
      <w:pPr>
        <w:rPr>
          <w:lang w:val="pt-BR"/>
        </w:rPr>
      </w:pPr>
      <w:r>
        <w:rPr>
          <w:lang w:val="pt-BR"/>
        </w:rPr>
        <w:t>Para abrir o projeto sem ir constantemente no navegador, digite</w:t>
      </w:r>
    </w:p>
    <w:p w14:paraId="1CB23343" w14:textId="06E4C6B1" w:rsidR="007667CC" w:rsidRDefault="007667CC" w:rsidP="0016378F">
      <w:pPr>
        <w:rPr>
          <w:lang w:val="pt-BR"/>
        </w:rPr>
      </w:pPr>
      <w:r>
        <w:rPr>
          <w:lang w:val="pt-BR"/>
        </w:rPr>
        <w:t xml:space="preserve">Ctrl  shift p </w:t>
      </w:r>
    </w:p>
    <w:p w14:paraId="05813171" w14:textId="0FF35E56" w:rsidR="008140F1" w:rsidRDefault="008140F1" w:rsidP="0016378F">
      <w:pPr>
        <w:rPr>
          <w:lang w:val="pt-BR"/>
        </w:rPr>
      </w:pPr>
      <w:r>
        <w:rPr>
          <w:lang w:val="pt-BR"/>
        </w:rPr>
        <w:t xml:space="preserve">1 – Realiza a construção de um pequeno formulário </w:t>
      </w:r>
    </w:p>
    <w:p w14:paraId="5E0A68F6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FR" w:eastAsia="en-US"/>
        </w:rPr>
      </w:pPr>
      <w:proofErr w:type="gramStart"/>
      <w:r w:rsidRPr="007667CC">
        <w:rPr>
          <w:rFonts w:ascii="Consolas" w:hAnsi="Consolas"/>
          <w:color w:val="808080"/>
          <w:sz w:val="21"/>
          <w:szCs w:val="21"/>
          <w:lang w:val="fr-FR" w:eastAsia="en-US"/>
        </w:rPr>
        <w:t>&lt;!</w:t>
      </w:r>
      <w:proofErr w:type="gramEnd"/>
      <w:r w:rsidRPr="007667CC">
        <w:rPr>
          <w:rFonts w:ascii="Consolas" w:hAnsi="Consolas"/>
          <w:color w:val="569CD6"/>
          <w:sz w:val="21"/>
          <w:szCs w:val="21"/>
          <w:lang w:val="fr-FR" w:eastAsia="en-US"/>
        </w:rPr>
        <w:t>DOCTYPE</w:t>
      </w:r>
      <w:r w:rsidRPr="007667CC">
        <w:rPr>
          <w:rFonts w:ascii="Consolas" w:hAnsi="Consolas"/>
          <w:color w:val="D4D4D4"/>
          <w:sz w:val="21"/>
          <w:szCs w:val="21"/>
          <w:lang w:val="fr-FR"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val="fr-FR" w:eastAsia="en-US"/>
        </w:rPr>
        <w:t>html</w:t>
      </w:r>
      <w:r w:rsidRPr="007667CC">
        <w:rPr>
          <w:rFonts w:ascii="Consolas" w:hAnsi="Consolas"/>
          <w:color w:val="808080"/>
          <w:sz w:val="21"/>
          <w:szCs w:val="21"/>
          <w:lang w:val="fr-FR" w:eastAsia="en-US"/>
        </w:rPr>
        <w:t>&gt;</w:t>
      </w:r>
    </w:p>
    <w:p w14:paraId="50699D54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FR" w:eastAsia="en-US"/>
        </w:rPr>
      </w:pPr>
      <w:r w:rsidRPr="007667CC">
        <w:rPr>
          <w:rFonts w:ascii="Consolas" w:hAnsi="Consolas"/>
          <w:color w:val="808080"/>
          <w:sz w:val="21"/>
          <w:szCs w:val="21"/>
          <w:lang w:val="fr-FR" w:eastAsia="en-US"/>
        </w:rPr>
        <w:t>&lt;</w:t>
      </w:r>
      <w:proofErr w:type="gramStart"/>
      <w:r w:rsidRPr="007667CC">
        <w:rPr>
          <w:rFonts w:ascii="Consolas" w:hAnsi="Consolas"/>
          <w:color w:val="569CD6"/>
          <w:sz w:val="21"/>
          <w:szCs w:val="21"/>
          <w:lang w:val="fr-FR" w:eastAsia="en-US"/>
        </w:rPr>
        <w:t>html</w:t>
      </w:r>
      <w:proofErr w:type="gramEnd"/>
      <w:r w:rsidRPr="007667CC">
        <w:rPr>
          <w:rFonts w:ascii="Consolas" w:hAnsi="Consolas"/>
          <w:color w:val="D4D4D4"/>
          <w:sz w:val="21"/>
          <w:szCs w:val="21"/>
          <w:lang w:val="fr-FR" w:eastAsia="en-US"/>
        </w:rPr>
        <w:t xml:space="preserve"> </w:t>
      </w:r>
      <w:proofErr w:type="spellStart"/>
      <w:r w:rsidRPr="007667CC">
        <w:rPr>
          <w:rFonts w:ascii="Consolas" w:hAnsi="Consolas"/>
          <w:color w:val="9CDCFE"/>
          <w:sz w:val="21"/>
          <w:szCs w:val="21"/>
          <w:lang w:val="fr-FR" w:eastAsia="en-US"/>
        </w:rPr>
        <w:t>lang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val="fr-FR"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val="fr-FR" w:eastAsia="en-US"/>
        </w:rPr>
        <w:t>"en"</w:t>
      </w:r>
      <w:r w:rsidRPr="007667CC">
        <w:rPr>
          <w:rFonts w:ascii="Consolas" w:hAnsi="Consolas"/>
          <w:color w:val="808080"/>
          <w:sz w:val="21"/>
          <w:szCs w:val="21"/>
          <w:lang w:val="fr-FR" w:eastAsia="en-US"/>
        </w:rPr>
        <w:t>&gt;</w:t>
      </w:r>
    </w:p>
    <w:p w14:paraId="7EC571EF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head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77B0D688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meta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charset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"UTF-8"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56231139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meta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http-</w:t>
      </w:r>
      <w:proofErr w:type="spellStart"/>
      <w:r w:rsidRPr="007667CC">
        <w:rPr>
          <w:rFonts w:ascii="Consolas" w:hAnsi="Consolas"/>
          <w:color w:val="9CDCFE"/>
          <w:sz w:val="21"/>
          <w:szCs w:val="21"/>
          <w:lang w:eastAsia="en-US"/>
        </w:rPr>
        <w:t>equiv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"X-UA-Compatible"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content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"IE=edge"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1A588E40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meta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name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"author"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content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 xml:space="preserve">"Renan </w:t>
      </w:r>
      <w:proofErr w:type="spellStart"/>
      <w:r w:rsidRPr="007667CC">
        <w:rPr>
          <w:rFonts w:ascii="Consolas" w:hAnsi="Consolas"/>
          <w:color w:val="CE9178"/>
          <w:sz w:val="21"/>
          <w:szCs w:val="21"/>
          <w:lang w:eastAsia="en-US"/>
        </w:rPr>
        <w:t>Dheckavalhieri</w:t>
      </w:r>
      <w:proofErr w:type="spellEnd"/>
      <w:r w:rsidRPr="007667CC">
        <w:rPr>
          <w:rFonts w:ascii="Consolas" w:hAnsi="Consolas"/>
          <w:color w:val="CE9178"/>
          <w:sz w:val="21"/>
          <w:szCs w:val="21"/>
          <w:lang w:eastAsia="en-US"/>
        </w:rPr>
        <w:t>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5255FF39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meta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name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"viewport"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content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"width=device-width, initial-scale=1.0"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482CFC9B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title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Desenvolvimento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Fron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-end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title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00E3AA6B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link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9CDCFE"/>
          <w:sz w:val="21"/>
          <w:szCs w:val="21"/>
          <w:lang w:eastAsia="en-US"/>
        </w:rPr>
        <w:t>rel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"stylesheet"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9CDCFE"/>
          <w:sz w:val="21"/>
          <w:szCs w:val="21"/>
          <w:lang w:eastAsia="en-US"/>
        </w:rPr>
        <w:t>href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"style.css"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390D71C2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head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53D203BB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>   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body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3AE60396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fieldset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2524657D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form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action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005637A4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pt-BR"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val="pt-BR" w:eastAsia="en-US"/>
        </w:rPr>
        <w:t>label</w:t>
      </w: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val="pt-BR" w:eastAsia="en-US"/>
        </w:rPr>
        <w:t>for</w:t>
      </w: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val="pt-BR" w:eastAsia="en-US"/>
        </w:rPr>
        <w:t>"nome"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 xml:space="preserve"> Nome : 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val="pt-BR" w:eastAsia="en-US"/>
        </w:rPr>
        <w:t>label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&gt;</w:t>
      </w:r>
    </w:p>
    <w:p w14:paraId="06A15025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 xml:space="preserve">    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input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type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"text"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br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br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758C4C71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pt-BR"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val="pt-BR" w:eastAsia="en-US"/>
        </w:rPr>
        <w:t>label</w:t>
      </w: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val="pt-BR" w:eastAsia="en-US"/>
        </w:rPr>
        <w:t>for</w:t>
      </w: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val="pt-BR" w:eastAsia="en-US"/>
        </w:rPr>
        <w:t>"senha"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>Senha :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val="pt-BR" w:eastAsia="en-US"/>
        </w:rPr>
        <w:t>label</w:t>
      </w:r>
      <w:r w:rsidRPr="007667CC">
        <w:rPr>
          <w:rFonts w:ascii="Consolas" w:hAnsi="Consolas"/>
          <w:color w:val="808080"/>
          <w:sz w:val="21"/>
          <w:szCs w:val="21"/>
          <w:lang w:val="pt-BR" w:eastAsia="en-US"/>
        </w:rPr>
        <w:t>&gt;</w:t>
      </w:r>
    </w:p>
    <w:p w14:paraId="225D91AF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val="pt-BR" w:eastAsia="en-US"/>
        </w:rPr>
        <w:t xml:space="preserve">    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input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type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"password"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placeholder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 xml:space="preserve">" Informe a </w:t>
      </w:r>
      <w:proofErr w:type="spellStart"/>
      <w:r w:rsidRPr="007667CC">
        <w:rPr>
          <w:rFonts w:ascii="Consolas" w:hAnsi="Consolas"/>
          <w:color w:val="CE9178"/>
          <w:sz w:val="21"/>
          <w:szCs w:val="21"/>
          <w:lang w:eastAsia="en-US"/>
        </w:rPr>
        <w:t>senha</w:t>
      </w:r>
      <w:proofErr w:type="spellEnd"/>
      <w:r w:rsidRPr="007667CC">
        <w:rPr>
          <w:rFonts w:ascii="Consolas" w:hAnsi="Consolas"/>
          <w:color w:val="CE9178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CE9178"/>
          <w:sz w:val="21"/>
          <w:szCs w:val="21"/>
          <w:lang w:eastAsia="en-US"/>
        </w:rPr>
        <w:t>Aqui</w:t>
      </w:r>
      <w:proofErr w:type="spellEnd"/>
      <w:r w:rsidRPr="007667CC">
        <w:rPr>
          <w:rFonts w:ascii="Consolas" w:hAnsi="Consolas"/>
          <w:color w:val="CE9178"/>
          <w:sz w:val="21"/>
          <w:szCs w:val="21"/>
          <w:lang w:eastAsia="en-US"/>
        </w:rPr>
        <w:t xml:space="preserve"> 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br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br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7AAAB938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label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for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"email"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E-mail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label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02908099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input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type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"text"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placeholder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"exemplo@e-mail.com"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br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br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7CA22CBE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button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type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"submit"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Enviar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button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749B79F2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button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proofErr w:type="gram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Cancelar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 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proofErr w:type="gram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button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&gt;&lt;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br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0BA232AD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a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9CDCFE"/>
          <w:sz w:val="21"/>
          <w:szCs w:val="21"/>
          <w:lang w:eastAsia="en-US"/>
        </w:rPr>
        <w:t>href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</w:t>
      </w:r>
      <w:proofErr w:type="spellStart"/>
      <w:r w:rsidRPr="007667CC">
        <w:rPr>
          <w:rFonts w:ascii="Consolas" w:hAnsi="Consolas"/>
          <w:color w:val="CE9178"/>
          <w:sz w:val="21"/>
          <w:szCs w:val="21"/>
          <w:lang w:eastAsia="en-US"/>
        </w:rPr>
        <w:t>redefinirSenha</w:t>
      </w:r>
      <w:proofErr w:type="spellEnd"/>
      <w:r w:rsidRPr="007667CC">
        <w:rPr>
          <w:rFonts w:ascii="Consolas" w:hAnsi="Consolas"/>
          <w:color w:val="CE9178"/>
          <w:sz w:val="21"/>
          <w:szCs w:val="21"/>
          <w:lang w:eastAsia="en-US"/>
        </w:rPr>
        <w:t>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rededifir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Senha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a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687ED0C4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form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641BD8B3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proofErr w:type="spellStart"/>
      <w:r w:rsidRPr="007667CC">
        <w:rPr>
          <w:rFonts w:ascii="Consolas" w:hAnsi="Consolas"/>
          <w:color w:val="569CD6"/>
          <w:sz w:val="21"/>
          <w:szCs w:val="21"/>
          <w:lang w:eastAsia="en-US"/>
        </w:rPr>
        <w:t>fieldset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1B5541A4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select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name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"forms"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30C3F8A9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value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Escolha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</w:p>
    <w:p w14:paraId="69273B31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value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Tasy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2116B1CD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value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MultiMED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7EAFC7A1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value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Cloud 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Tasy</w:t>
      </w:r>
      <w:proofErr w:type="spellEnd"/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388A7A9A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r w:rsidRPr="007667CC">
        <w:rPr>
          <w:rFonts w:ascii="Consolas" w:hAnsi="Consolas"/>
          <w:color w:val="9CDCFE"/>
          <w:sz w:val="21"/>
          <w:szCs w:val="21"/>
          <w:lang w:eastAsia="en-US"/>
        </w:rPr>
        <w:t>value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7667CC">
        <w:rPr>
          <w:rFonts w:ascii="Consolas" w:hAnsi="Consolas"/>
          <w:color w:val="CE9178"/>
          <w:sz w:val="21"/>
          <w:szCs w:val="21"/>
          <w:lang w:eastAsia="en-US"/>
        </w:rPr>
        <w:t>""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r w:rsidRPr="007667CC">
        <w:rPr>
          <w:rFonts w:ascii="Consolas" w:hAnsi="Consolas"/>
          <w:color w:val="D4D4D4"/>
          <w:sz w:val="21"/>
          <w:szCs w:val="21"/>
          <w:lang w:eastAsia="en-US"/>
        </w:rPr>
        <w:t>Tasy</w:t>
      </w:r>
      <w:proofErr w:type="spellEnd"/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HTML5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option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                </w:t>
      </w:r>
    </w:p>
    <w:p w14:paraId="338E3D63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select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72D5D7D4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D4D4D4"/>
          <w:sz w:val="21"/>
          <w:szCs w:val="21"/>
          <w:lang w:eastAsia="en-US"/>
        </w:rPr>
        <w:t xml:space="preserve">    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body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10C5CA31" w14:textId="77777777" w:rsidR="007667CC" w:rsidRPr="007667CC" w:rsidRDefault="007667CC" w:rsidP="007667C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7667C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7667CC">
        <w:rPr>
          <w:rFonts w:ascii="Consolas" w:hAnsi="Consolas"/>
          <w:color w:val="569CD6"/>
          <w:sz w:val="21"/>
          <w:szCs w:val="21"/>
          <w:lang w:eastAsia="en-US"/>
        </w:rPr>
        <w:t>html</w:t>
      </w:r>
      <w:r w:rsidRPr="007667C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14:paraId="0676BD8C" w14:textId="04DBCDAE" w:rsidR="008140F1" w:rsidRDefault="00210649" w:rsidP="0016378F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C281D40" wp14:editId="1F727413">
            <wp:extent cx="5761355" cy="44958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3857" w14:textId="42746149" w:rsidR="00210649" w:rsidRDefault="00210649" w:rsidP="0016378F">
      <w:pPr>
        <w:rPr>
          <w:lang w:val="pt-BR"/>
        </w:rPr>
      </w:pPr>
    </w:p>
    <w:p w14:paraId="05C4F4C8" w14:textId="2581DA01" w:rsidR="00210649" w:rsidRDefault="00210649" w:rsidP="0016378F">
      <w:pPr>
        <w:rPr>
          <w:lang w:val="pt-BR"/>
        </w:rPr>
      </w:pPr>
    </w:p>
    <w:p w14:paraId="019523F8" w14:textId="492D2B41" w:rsidR="00C125C1" w:rsidRPr="00916834" w:rsidRDefault="00C125C1" w:rsidP="0016378F">
      <w:r w:rsidRPr="00916834">
        <w:t>CSS</w:t>
      </w:r>
    </w:p>
    <w:p w14:paraId="6741262A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49620DFF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proofErr w:type="gram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body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{</w:t>
      </w:r>
      <w:proofErr w:type="gramEnd"/>
    </w:p>
    <w:p w14:paraId="51BFC953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6A9955"/>
          <w:sz w:val="21"/>
          <w:szCs w:val="21"/>
          <w:lang w:eastAsia="en-US"/>
        </w:rPr>
        <w:t>/*background-color: 87</w:t>
      </w:r>
      <w:proofErr w:type="gramStart"/>
      <w:r w:rsidRPr="00C125C1">
        <w:rPr>
          <w:rFonts w:ascii="Consolas" w:hAnsi="Consolas"/>
          <w:color w:val="6A9955"/>
          <w:sz w:val="21"/>
          <w:szCs w:val="21"/>
          <w:lang w:eastAsia="en-US"/>
        </w:rPr>
        <w:t>cefa;*</w:t>
      </w:r>
      <w:proofErr w:type="gramEnd"/>
      <w:r w:rsidRPr="00C125C1">
        <w:rPr>
          <w:rFonts w:ascii="Consolas" w:hAnsi="Consolas"/>
          <w:color w:val="6A9955"/>
          <w:sz w:val="21"/>
          <w:szCs w:val="21"/>
          <w:lang w:eastAsia="en-US"/>
        </w:rPr>
        <w:t>/</w:t>
      </w:r>
    </w:p>
    <w:p w14:paraId="459B5F40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background-color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orange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74A1FBE1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>            }</w:t>
      </w:r>
    </w:p>
    <w:p w14:paraId="0548DA95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proofErr w:type="gram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.</w:t>
      </w:r>
      <w:proofErr w:type="spell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conteiner</w:t>
      </w:r>
      <w:proofErr w:type="spellEnd"/>
      <w:proofErr w:type="gram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{</w:t>
      </w:r>
    </w:p>
    <w:p w14:paraId="56F632B6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font-size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r w:rsidRPr="00C125C1">
        <w:rPr>
          <w:rFonts w:ascii="Consolas" w:hAnsi="Consolas"/>
          <w:color w:val="B5CEA8"/>
          <w:sz w:val="21"/>
          <w:szCs w:val="21"/>
          <w:lang w:eastAsia="en-US"/>
        </w:rPr>
        <w:t>30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 </w:t>
      </w:r>
      <w:proofErr w:type="spellStart"/>
      <w:proofErr w:type="gramStart"/>
      <w:r w:rsidRPr="00C125C1">
        <w:rPr>
          <w:rFonts w:ascii="Consolas" w:hAnsi="Consolas"/>
          <w:color w:val="D4D4D4"/>
          <w:sz w:val="21"/>
          <w:szCs w:val="21"/>
          <w:lang w:eastAsia="en-US"/>
        </w:rPr>
        <w:t>em</w:t>
      </w:r>
      <w:proofErr w:type="spell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3E044CE1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color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red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460628A2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7551A0F8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>            }</w:t>
      </w:r>
    </w:p>
    <w:p w14:paraId="57994D4B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2F37122F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proofErr w:type="gram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.DBA</w:t>
      </w:r>
      <w:proofErr w:type="gram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{</w:t>
      </w:r>
    </w:p>
    <w:p w14:paraId="6EC16A0A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font-size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20px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0D0E0117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font-family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Cambria, Cochin, </w:t>
      </w:r>
      <w:r w:rsidRPr="00C125C1">
        <w:rPr>
          <w:rFonts w:ascii="Consolas" w:hAnsi="Consolas"/>
          <w:color w:val="CE9178"/>
          <w:sz w:val="21"/>
          <w:szCs w:val="21"/>
          <w:lang w:eastAsia="en-US"/>
        </w:rPr>
        <w:t>Georgia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, </w:t>
      </w:r>
      <w:r w:rsidRPr="00C125C1">
        <w:rPr>
          <w:rFonts w:ascii="Consolas" w:hAnsi="Consolas"/>
          <w:color w:val="CE9178"/>
          <w:sz w:val="21"/>
          <w:szCs w:val="21"/>
          <w:lang w:eastAsia="en-US"/>
        </w:rPr>
        <w:t>Times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, </w:t>
      </w:r>
      <w:r w:rsidRPr="00C125C1">
        <w:rPr>
          <w:rFonts w:ascii="Consolas" w:hAnsi="Consolas"/>
          <w:color w:val="CE9178"/>
          <w:sz w:val="21"/>
          <w:szCs w:val="21"/>
          <w:lang w:eastAsia="en-US"/>
        </w:rPr>
        <w:t>'Times New Roman'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, </w:t>
      </w:r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serif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  ;</w:t>
      </w:r>
      <w:proofErr w:type="gramEnd"/>
    </w:p>
    <w:p w14:paraId="6D4C81C8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color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orange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2B1BB8DD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>            }</w:t>
      </w:r>
    </w:p>
    <w:p w14:paraId="618FBCA4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6244CEEB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proofErr w:type="gram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.</w:t>
      </w:r>
      <w:proofErr w:type="spell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devops</w:t>
      </w:r>
      <w:proofErr w:type="spellEnd"/>
      <w:proofErr w:type="gram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{</w:t>
      </w:r>
    </w:p>
    <w:p w14:paraId="04C30A6E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lastRenderedPageBreak/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color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spellStart"/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blueviolet</w:t>
      </w:r>
      <w:proofErr w:type="spell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4973D781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font-size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27px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7C1F5CE1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5A3B2EF4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>            }</w:t>
      </w:r>
    </w:p>
    <w:p w14:paraId="2B85335D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30103FC4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proofErr w:type="spellStart"/>
      <w:proofErr w:type="gram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fieldset</w:t>
      </w:r>
      <w:proofErr w:type="spell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{</w:t>
      </w:r>
      <w:proofErr w:type="gramEnd"/>
    </w:p>
    <w:p w14:paraId="7A6B18E4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background-image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spellStart"/>
      <w:r w:rsidRPr="00C125C1">
        <w:rPr>
          <w:rFonts w:ascii="Consolas" w:hAnsi="Consolas"/>
          <w:color w:val="DCDCAA"/>
          <w:sz w:val="21"/>
          <w:szCs w:val="21"/>
          <w:lang w:eastAsia="en-US"/>
        </w:rPr>
        <w:t>url</w:t>
      </w:r>
      <w:proofErr w:type="spell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(</w:t>
      </w:r>
      <w:proofErr w:type="spellStart"/>
      <w:proofErr w:type="gramStart"/>
      <w:r w:rsidRPr="00C125C1">
        <w:rPr>
          <w:rFonts w:ascii="Consolas" w:hAnsi="Consolas"/>
          <w:color w:val="9CDCFE"/>
          <w:sz w:val="21"/>
          <w:szCs w:val="21"/>
          <w:lang w:eastAsia="en-US"/>
        </w:rPr>
        <w:t>image.jpeg.jfif</w:t>
      </w:r>
      <w:proofErr w:type="spellEnd"/>
      <w:proofErr w:type="gramEnd"/>
      <w:r w:rsidRPr="00C125C1">
        <w:rPr>
          <w:rFonts w:ascii="Consolas" w:hAnsi="Consolas"/>
          <w:color w:val="D4D4D4"/>
          <w:sz w:val="21"/>
          <w:szCs w:val="21"/>
          <w:lang w:eastAsia="en-US"/>
        </w:rPr>
        <w:t>);</w:t>
      </w:r>
    </w:p>
    <w:p w14:paraId="79A6E919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background-position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left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1349511B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background-repeat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r w:rsidRPr="00C125C1">
        <w:rPr>
          <w:rFonts w:ascii="Consolas" w:hAnsi="Consolas"/>
          <w:color w:val="CE9178"/>
          <w:sz w:val="21"/>
          <w:szCs w:val="21"/>
          <w:lang w:eastAsia="en-US"/>
        </w:rPr>
        <w:t>no-</w:t>
      </w:r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repeat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7EB9375F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width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480px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228E2B0E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height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480px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43166F29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padding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2px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4EB33EC7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margin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1px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4D7C2BB0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border-radius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20px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2FA4DF26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>            }</w:t>
      </w:r>
    </w:p>
    <w:p w14:paraId="631170F8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</w:t>
      </w:r>
      <w:proofErr w:type="gramStart"/>
      <w:r w:rsidRPr="00C125C1">
        <w:rPr>
          <w:rFonts w:ascii="Consolas" w:hAnsi="Consolas"/>
          <w:color w:val="D7BA7D"/>
          <w:sz w:val="21"/>
          <w:szCs w:val="21"/>
          <w:lang w:eastAsia="en-US"/>
        </w:rPr>
        <w:t>label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{</w:t>
      </w:r>
      <w:proofErr w:type="gramEnd"/>
    </w:p>
    <w:p w14:paraId="2F27D4D4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14:paraId="261C90B9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color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CE9178"/>
          <w:sz w:val="21"/>
          <w:szCs w:val="21"/>
          <w:lang w:eastAsia="en-US"/>
        </w:rPr>
        <w:t>white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30E8DC87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        </w:t>
      </w:r>
      <w:r w:rsidRPr="00C125C1">
        <w:rPr>
          <w:rFonts w:ascii="Consolas" w:hAnsi="Consolas"/>
          <w:color w:val="9CDCFE"/>
          <w:sz w:val="21"/>
          <w:szCs w:val="21"/>
          <w:lang w:eastAsia="en-US"/>
        </w:rPr>
        <w:t>padding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: </w:t>
      </w:r>
      <w:proofErr w:type="gramStart"/>
      <w:r w:rsidRPr="00C125C1">
        <w:rPr>
          <w:rFonts w:ascii="Consolas" w:hAnsi="Consolas"/>
          <w:color w:val="B5CEA8"/>
          <w:sz w:val="21"/>
          <w:szCs w:val="21"/>
          <w:lang w:eastAsia="en-US"/>
        </w:rPr>
        <w:t>2px</w:t>
      </w:r>
      <w:r w:rsidRPr="00C125C1">
        <w:rPr>
          <w:rFonts w:ascii="Consolas" w:hAnsi="Consolas"/>
          <w:color w:val="D4D4D4"/>
          <w:sz w:val="21"/>
          <w:szCs w:val="21"/>
          <w:lang w:eastAsia="en-US"/>
        </w:rPr>
        <w:t>;</w:t>
      </w:r>
      <w:proofErr w:type="gramEnd"/>
    </w:p>
    <w:p w14:paraId="70610048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>            }</w:t>
      </w:r>
    </w:p>
    <w:p w14:paraId="5454B0CF" w14:textId="77777777" w:rsidR="00C125C1" w:rsidRPr="00C125C1" w:rsidRDefault="00C125C1" w:rsidP="00C125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125C1">
        <w:rPr>
          <w:rFonts w:ascii="Consolas" w:hAnsi="Consolas"/>
          <w:color w:val="D4D4D4"/>
          <w:sz w:val="21"/>
          <w:szCs w:val="21"/>
          <w:lang w:eastAsia="en-US"/>
        </w:rPr>
        <w:t xml:space="preserve">        </w:t>
      </w:r>
    </w:p>
    <w:p w14:paraId="64E14031" w14:textId="5D4CAA80" w:rsidR="00C125C1" w:rsidRDefault="00C125C1" w:rsidP="0016378F">
      <w:pPr>
        <w:rPr>
          <w:lang w:val="pt-BR"/>
        </w:rPr>
      </w:pPr>
    </w:p>
    <w:p w14:paraId="6135D893" w14:textId="69C264B4" w:rsidR="00C125C1" w:rsidRDefault="00C125C1" w:rsidP="0016378F">
      <w:pPr>
        <w:rPr>
          <w:lang w:val="pt-BR"/>
        </w:rPr>
      </w:pPr>
    </w:p>
    <w:p w14:paraId="619E3D68" w14:textId="54121F8B" w:rsidR="00C125C1" w:rsidRDefault="00C125C1" w:rsidP="0016378F">
      <w:pPr>
        <w:rPr>
          <w:lang w:val="pt-BR"/>
        </w:rPr>
      </w:pPr>
      <w:r>
        <w:rPr>
          <w:lang w:val="pt-BR"/>
        </w:rPr>
        <w:t>Resultado</w:t>
      </w:r>
    </w:p>
    <w:p w14:paraId="1F0235DE" w14:textId="5B1761F7" w:rsidR="00C125C1" w:rsidRDefault="00C125C1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298BC455" wp14:editId="13A27962">
            <wp:extent cx="5761355" cy="362712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37DE" w14:textId="0E6A1226" w:rsidR="00C125C1" w:rsidRDefault="00C125C1" w:rsidP="0016378F">
      <w:pPr>
        <w:rPr>
          <w:lang w:val="pt-BR"/>
        </w:rPr>
      </w:pPr>
    </w:p>
    <w:p w14:paraId="1646EEC2" w14:textId="519A39CD" w:rsidR="00C125C1" w:rsidRDefault="00C125C1" w:rsidP="0016378F">
      <w:pPr>
        <w:rPr>
          <w:lang w:val="pt-BR"/>
        </w:rPr>
      </w:pPr>
    </w:p>
    <w:p w14:paraId="24A85A1F" w14:textId="69961945" w:rsidR="00CD4D54" w:rsidRDefault="00CD4D54" w:rsidP="0016378F">
      <w:pPr>
        <w:rPr>
          <w:lang w:val="pt-BR"/>
        </w:rPr>
      </w:pPr>
    </w:p>
    <w:p w14:paraId="3E546D3E" w14:textId="47EFC30F" w:rsidR="00CD4D54" w:rsidRDefault="00CD4D54" w:rsidP="0016378F">
      <w:pPr>
        <w:rPr>
          <w:lang w:val="pt-BR"/>
        </w:rPr>
      </w:pPr>
    </w:p>
    <w:p w14:paraId="541AE0A1" w14:textId="5D964AFD" w:rsidR="00CD4D54" w:rsidRDefault="00CD4D54" w:rsidP="0016378F">
      <w:pPr>
        <w:rPr>
          <w:lang w:val="pt-BR"/>
        </w:rPr>
      </w:pPr>
      <w:r>
        <w:rPr>
          <w:lang w:val="pt-BR"/>
        </w:rPr>
        <w:t>CSS DISPLAY :</w:t>
      </w:r>
    </w:p>
    <w:p w14:paraId="69C7B0C3" w14:textId="0C5F55AA" w:rsidR="00CD4D54" w:rsidRDefault="00670B53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0400C63E" wp14:editId="74C03287">
            <wp:extent cx="5761355" cy="357124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0E89" w14:textId="264864F4" w:rsidR="00670B53" w:rsidRDefault="00670B53" w:rsidP="0016378F">
      <w:pPr>
        <w:rPr>
          <w:lang w:val="pt-BR"/>
        </w:rPr>
      </w:pPr>
    </w:p>
    <w:p w14:paraId="0B896DFD" w14:textId="77777777" w:rsidR="00916834" w:rsidRDefault="00670B53" w:rsidP="0016378F">
      <w:pPr>
        <w:rPr>
          <w:lang w:val="pt-BR"/>
        </w:rPr>
      </w:pPr>
      <w:r>
        <w:rPr>
          <w:lang w:val="pt-BR"/>
        </w:rPr>
        <w:t xml:space="preserve">Display none: </w:t>
      </w:r>
      <w:r w:rsidR="00916834">
        <w:rPr>
          <w:lang w:val="pt-BR"/>
        </w:rPr>
        <w:t>Faz com que o nosso elemento suma da tela</w:t>
      </w:r>
    </w:p>
    <w:p w14:paraId="4255AD8C" w14:textId="2B26D36B" w:rsidR="00670B53" w:rsidRDefault="00670B53" w:rsidP="0016378F">
      <w:pPr>
        <w:rPr>
          <w:lang w:val="pt-BR"/>
        </w:rPr>
      </w:pPr>
      <w:r>
        <w:rPr>
          <w:lang w:val="pt-BR"/>
        </w:rPr>
        <w:t xml:space="preserve"> </w:t>
      </w:r>
    </w:p>
    <w:p w14:paraId="76EBA15E" w14:textId="116D820F" w:rsidR="00670B53" w:rsidRDefault="00916834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5B9DE436" wp14:editId="257194FD">
            <wp:extent cx="5761355" cy="2486660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2C40" w14:textId="123182CF" w:rsidR="00916834" w:rsidRDefault="00916834" w:rsidP="0016378F">
      <w:pPr>
        <w:rPr>
          <w:lang w:val="pt-BR"/>
        </w:rPr>
      </w:pPr>
    </w:p>
    <w:p w14:paraId="1073FA52" w14:textId="4C56DB54" w:rsidR="00916834" w:rsidRDefault="00916834" w:rsidP="0016378F">
      <w:pPr>
        <w:rPr>
          <w:lang w:val="pt-BR"/>
        </w:rPr>
      </w:pPr>
    </w:p>
    <w:p w14:paraId="3B29008E" w14:textId="2F0715AA" w:rsidR="00916834" w:rsidRDefault="00916834" w:rsidP="0016378F">
      <w:pPr>
        <w:rPr>
          <w:lang w:val="pt-BR"/>
        </w:rPr>
      </w:pPr>
    </w:p>
    <w:p w14:paraId="3DD6D893" w14:textId="763F539E" w:rsidR="00916834" w:rsidRDefault="00916834" w:rsidP="0016378F">
      <w:pPr>
        <w:rPr>
          <w:lang w:val="pt-BR"/>
        </w:rPr>
      </w:pPr>
    </w:p>
    <w:p w14:paraId="7677DAE4" w14:textId="77777777" w:rsidR="00916834" w:rsidRDefault="00916834" w:rsidP="0016378F">
      <w:pPr>
        <w:rPr>
          <w:lang w:val="pt-BR"/>
        </w:rPr>
      </w:pPr>
    </w:p>
    <w:p w14:paraId="290EC251" w14:textId="221C2D76" w:rsidR="00916834" w:rsidRDefault="00916834" w:rsidP="0016378F">
      <w:pPr>
        <w:rPr>
          <w:lang w:val="pt-BR"/>
        </w:rPr>
      </w:pPr>
      <w:r>
        <w:rPr>
          <w:lang w:val="pt-BR"/>
        </w:rPr>
        <w:t>Perceba que tudo que está dentro de &lt;p&gt; some</w:t>
      </w:r>
    </w:p>
    <w:p w14:paraId="2E08D8A4" w14:textId="21CC239A" w:rsidR="00AC65CD" w:rsidRDefault="00AC65C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2F7E9AD2" wp14:editId="270635E5">
            <wp:extent cx="1662209" cy="676097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2848" cy="68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A752" w14:textId="755F7800" w:rsidR="00916834" w:rsidRDefault="00AC65C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541A649E" wp14:editId="16091F61">
            <wp:extent cx="5761355" cy="578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07A1" w14:textId="7DE00561" w:rsidR="00AC65CD" w:rsidRDefault="00AC65CD" w:rsidP="0016378F">
      <w:pPr>
        <w:rPr>
          <w:lang w:val="pt-BR"/>
        </w:rPr>
      </w:pPr>
      <w:r>
        <w:rPr>
          <w:lang w:val="pt-BR"/>
        </w:rPr>
        <w:t>------------------------------------------------------------------------------------------</w:t>
      </w:r>
    </w:p>
    <w:p w14:paraId="21E3CA8D" w14:textId="62A2FEF7" w:rsidR="00916834" w:rsidRDefault="00916834" w:rsidP="0016378F">
      <w:pPr>
        <w:rPr>
          <w:lang w:val="pt-BR"/>
        </w:rPr>
      </w:pPr>
    </w:p>
    <w:p w14:paraId="7D4F1B61" w14:textId="2FB5761B" w:rsidR="00916834" w:rsidRDefault="00916834" w:rsidP="0016378F">
      <w:pPr>
        <w:rPr>
          <w:lang w:val="pt-BR"/>
        </w:rPr>
      </w:pPr>
      <w:r>
        <w:rPr>
          <w:lang w:val="pt-BR"/>
        </w:rPr>
        <w:t>Inline: Deixa o elemento em bloco, vai ocupar uma linha só pra ele</w:t>
      </w:r>
    </w:p>
    <w:p w14:paraId="7B2D0AED" w14:textId="77777777" w:rsidR="00916834" w:rsidRDefault="00916834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0BD909AE" wp14:editId="0282D4AF">
            <wp:extent cx="5761355" cy="762635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1B3D" w14:textId="2B103E79" w:rsidR="00916834" w:rsidRDefault="00916834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29398039" wp14:editId="12179382">
            <wp:extent cx="2181799" cy="86257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8207" cy="86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B69C" w14:textId="7E50FEE8" w:rsidR="00916834" w:rsidRDefault="00AC65CD" w:rsidP="0016378F">
      <w:pPr>
        <w:rPr>
          <w:lang w:val="pt-BR"/>
        </w:rPr>
      </w:pPr>
      <w:r>
        <w:rPr>
          <w:lang w:val="pt-BR"/>
        </w:rPr>
        <w:t>--------------------------------------------------------------</w:t>
      </w:r>
    </w:p>
    <w:p w14:paraId="0A45DC10" w14:textId="2EAB0333" w:rsidR="00916834" w:rsidRDefault="00AC65CD" w:rsidP="0016378F">
      <w:pPr>
        <w:rPr>
          <w:lang w:val="pt-BR"/>
        </w:rPr>
      </w:pPr>
      <w:r>
        <w:rPr>
          <w:lang w:val="pt-BR"/>
        </w:rPr>
        <w:t>Display Block</w:t>
      </w:r>
    </w:p>
    <w:p w14:paraId="71A689AD" w14:textId="51B78A5E" w:rsidR="00AC65CD" w:rsidRDefault="00AC65CD" w:rsidP="0016378F">
      <w:pPr>
        <w:rPr>
          <w:lang w:val="pt-BR"/>
        </w:rPr>
      </w:pPr>
      <w:r>
        <w:rPr>
          <w:lang w:val="pt-BR"/>
        </w:rPr>
        <w:t>O padrão é para ser display bloco</w:t>
      </w:r>
    </w:p>
    <w:p w14:paraId="1888E411" w14:textId="4C88A0B9" w:rsidR="00AC65CD" w:rsidRDefault="00AC65C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308AA629" wp14:editId="093AC52D">
            <wp:extent cx="1900707" cy="755213"/>
            <wp:effectExtent l="0" t="0" r="4445" b="698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4903" cy="76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72A4" w14:textId="3919795F" w:rsidR="00AC65CD" w:rsidRDefault="00AC65CD" w:rsidP="0016378F">
      <w:pPr>
        <w:pBdr>
          <w:bottom w:val="single" w:sz="6" w:space="1" w:color="auto"/>
        </w:pBdr>
        <w:rPr>
          <w:lang w:val="pt-BR"/>
        </w:rPr>
      </w:pPr>
      <w:r>
        <w:rPr>
          <w:noProof/>
        </w:rPr>
        <w:drawing>
          <wp:inline distT="0" distB="0" distL="0" distR="0" wp14:anchorId="5BDEF640" wp14:editId="6BC7FDC0">
            <wp:extent cx="5761355" cy="82486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019D" w14:textId="62149E2E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4C0522C0" w14:textId="7C1309FF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01736B36" w14:textId="43E49590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334A8FD4" w14:textId="4E7C8724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1A5942BA" w14:textId="6D619A75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546F5FE2" w14:textId="4FBE31CC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4E895100" w14:textId="04F54A71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51357192" w14:textId="77777777" w:rsidR="00AC65CD" w:rsidRDefault="00AC65CD" w:rsidP="0016378F">
      <w:pPr>
        <w:pBdr>
          <w:bottom w:val="single" w:sz="6" w:space="1" w:color="auto"/>
        </w:pBdr>
        <w:rPr>
          <w:lang w:val="pt-BR"/>
        </w:rPr>
      </w:pPr>
    </w:p>
    <w:p w14:paraId="026BAA5A" w14:textId="4B949C40" w:rsidR="00AC65CD" w:rsidRDefault="00AC65CD" w:rsidP="0016378F">
      <w:pPr>
        <w:rPr>
          <w:lang w:val="pt-BR"/>
        </w:rPr>
      </w:pPr>
      <w:r>
        <w:rPr>
          <w:lang w:val="pt-BR"/>
        </w:rPr>
        <w:t>Inline block</w:t>
      </w:r>
    </w:p>
    <w:p w14:paraId="1F3B2F86" w14:textId="5996FC28" w:rsidR="00AC65CD" w:rsidRDefault="00AC65C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070B8092" wp14:editId="4817F175">
            <wp:extent cx="5761355" cy="793115"/>
            <wp:effectExtent l="0" t="0" r="0" b="6985"/>
            <wp:docPr id="13" name="Picture 13" descr="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5E87" w14:textId="144871FC" w:rsidR="00AC65CD" w:rsidRDefault="00AC65C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3A498453" wp14:editId="13E4518E">
            <wp:extent cx="1875735" cy="755213"/>
            <wp:effectExtent l="0" t="0" r="0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0092" cy="76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EB53" w14:textId="7FCDAA00" w:rsidR="00916834" w:rsidRDefault="00916834" w:rsidP="0016378F">
      <w:pPr>
        <w:rPr>
          <w:lang w:val="pt-BR"/>
        </w:rPr>
      </w:pPr>
    </w:p>
    <w:p w14:paraId="0FFFCABF" w14:textId="6311C7E4" w:rsidR="002B7183" w:rsidRDefault="002B7183" w:rsidP="0016378F">
      <w:pPr>
        <w:rPr>
          <w:lang w:val="pt-BR"/>
        </w:rPr>
      </w:pPr>
    </w:p>
    <w:p w14:paraId="3C2E731C" w14:textId="04F6C532" w:rsidR="002B7183" w:rsidRDefault="002B7183" w:rsidP="0016378F">
      <w:pPr>
        <w:rPr>
          <w:lang w:val="pt-BR"/>
        </w:rPr>
      </w:pPr>
      <w:r>
        <w:rPr>
          <w:lang w:val="pt-BR"/>
        </w:rPr>
        <w:t xml:space="preserve">POSITION: </w:t>
      </w:r>
    </w:p>
    <w:p w14:paraId="61E1E528" w14:textId="77777777" w:rsidR="002B7183" w:rsidRDefault="002B7183" w:rsidP="0016378F">
      <w:pPr>
        <w:rPr>
          <w:lang w:val="pt-BR"/>
        </w:rPr>
      </w:pPr>
      <w:r>
        <w:rPr>
          <w:lang w:val="pt-BR"/>
        </w:rPr>
        <w:t xml:space="preserve">O position relative: </w:t>
      </w:r>
    </w:p>
    <w:p w14:paraId="09F7CE06" w14:textId="40B7AFD9" w:rsidR="002B7183" w:rsidRDefault="002B7183" w:rsidP="0016378F">
      <w:pPr>
        <w:rPr>
          <w:lang w:val="pt-BR"/>
        </w:rPr>
      </w:pPr>
      <w:r>
        <w:rPr>
          <w:lang w:val="pt-BR"/>
        </w:rPr>
        <w:t xml:space="preserve"> não vai mudar o comportamento padrão da div</w:t>
      </w:r>
    </w:p>
    <w:p w14:paraId="6E8AF1D3" w14:textId="6428AE03" w:rsidR="002B7183" w:rsidRDefault="002B7183" w:rsidP="0016378F">
      <w:pPr>
        <w:rPr>
          <w:lang w:val="pt-BR"/>
        </w:rPr>
      </w:pPr>
      <w:r>
        <w:rPr>
          <w:lang w:val="pt-BR"/>
        </w:rPr>
        <w:t>Entretanto caso eu tivesse uma div2 filho e essa div possui como parâmetro como position absolute</w:t>
      </w:r>
    </w:p>
    <w:p w14:paraId="07A89D62" w14:textId="6AAA687A" w:rsidR="002B7183" w:rsidRDefault="002B7183" w:rsidP="0016378F">
      <w:pPr>
        <w:rPr>
          <w:lang w:val="pt-BR"/>
        </w:rPr>
      </w:pPr>
    </w:p>
    <w:p w14:paraId="26771326" w14:textId="61599F51" w:rsidR="002B7183" w:rsidRDefault="002B7183" w:rsidP="0016378F">
      <w:pPr>
        <w:rPr>
          <w:lang w:val="pt-BR"/>
        </w:rPr>
      </w:pPr>
      <w:r>
        <w:rPr>
          <w:lang w:val="pt-BR"/>
        </w:rPr>
        <w:t xml:space="preserve">Fixed:  Geralmente  é usado para inserir no header </w:t>
      </w:r>
    </w:p>
    <w:p w14:paraId="4641BFF7" w14:textId="0FD92563" w:rsidR="002B7183" w:rsidRDefault="00760B41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0666C238" wp14:editId="09E2A29A">
            <wp:extent cx="5761355" cy="1881505"/>
            <wp:effectExtent l="0" t="0" r="0" b="444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EF94" w14:textId="65A2C579" w:rsidR="00760B41" w:rsidRDefault="00760B41" w:rsidP="0016378F">
      <w:pPr>
        <w:rPr>
          <w:lang w:val="pt-BR"/>
        </w:rPr>
      </w:pPr>
    </w:p>
    <w:p w14:paraId="307EA274" w14:textId="052AFA69" w:rsidR="00760B41" w:rsidRDefault="00760B41" w:rsidP="0016378F">
      <w:pPr>
        <w:rPr>
          <w:lang w:val="pt-BR"/>
        </w:rPr>
      </w:pPr>
    </w:p>
    <w:p w14:paraId="5CD53F72" w14:textId="7BEFE62E" w:rsidR="00760B41" w:rsidRDefault="00760B41" w:rsidP="0016378F">
      <w:pPr>
        <w:rPr>
          <w:lang w:val="pt-BR"/>
        </w:rPr>
      </w:pPr>
    </w:p>
    <w:p w14:paraId="3D5E76E3" w14:textId="6C03A5D3" w:rsidR="00760B41" w:rsidRDefault="00760B41" w:rsidP="0016378F">
      <w:pPr>
        <w:rPr>
          <w:lang w:val="pt-BR"/>
        </w:rPr>
      </w:pPr>
    </w:p>
    <w:p w14:paraId="62FD74CE" w14:textId="3076E511" w:rsidR="00760B41" w:rsidRDefault="00760B41" w:rsidP="0016378F">
      <w:pPr>
        <w:rPr>
          <w:lang w:val="pt-BR"/>
        </w:rPr>
      </w:pPr>
    </w:p>
    <w:p w14:paraId="5C3E9C09" w14:textId="68F4DD75" w:rsidR="00760B41" w:rsidRDefault="00760B41" w:rsidP="0016378F">
      <w:pPr>
        <w:rPr>
          <w:lang w:val="pt-BR"/>
        </w:rPr>
      </w:pPr>
    </w:p>
    <w:p w14:paraId="14E0C9B1" w14:textId="0EA64C44" w:rsidR="00760B41" w:rsidRDefault="00760B41" w:rsidP="0016378F">
      <w:pPr>
        <w:rPr>
          <w:lang w:val="pt-BR"/>
        </w:rPr>
      </w:pPr>
    </w:p>
    <w:p w14:paraId="1CC892B0" w14:textId="55B03670" w:rsidR="00760B41" w:rsidRDefault="00760B41" w:rsidP="0016378F">
      <w:pPr>
        <w:rPr>
          <w:lang w:val="pt-BR"/>
        </w:rPr>
      </w:pPr>
    </w:p>
    <w:p w14:paraId="642551FC" w14:textId="06C70E96" w:rsidR="00760B41" w:rsidRDefault="00760B41" w:rsidP="0016378F">
      <w:pPr>
        <w:rPr>
          <w:lang w:val="pt-BR"/>
        </w:rPr>
      </w:pPr>
    </w:p>
    <w:p w14:paraId="1D874266" w14:textId="77777777" w:rsidR="00760B41" w:rsidRDefault="00760B41" w:rsidP="0016378F">
      <w:pPr>
        <w:rPr>
          <w:lang w:val="pt-BR"/>
        </w:rPr>
      </w:pPr>
    </w:p>
    <w:p w14:paraId="3A6DAFAE" w14:textId="0DA9844F" w:rsidR="00760B41" w:rsidRDefault="00760B41" w:rsidP="0016378F">
      <w:pPr>
        <w:rPr>
          <w:lang w:val="pt-BR"/>
        </w:rPr>
      </w:pPr>
      <w:r>
        <w:rPr>
          <w:lang w:val="pt-BR"/>
        </w:rPr>
        <w:lastRenderedPageBreak/>
        <w:t xml:space="preserve">Absolute: </w:t>
      </w:r>
    </w:p>
    <w:p w14:paraId="3B457B67" w14:textId="3F375807" w:rsidR="00760B41" w:rsidRDefault="00760B41" w:rsidP="0016378F">
      <w:pPr>
        <w:rPr>
          <w:lang w:val="pt-BR"/>
        </w:rPr>
      </w:pPr>
      <w:r>
        <w:rPr>
          <w:lang w:val="pt-BR"/>
        </w:rPr>
        <w:t>Ele sobrepõe, meio que passa por cima dos elementos</w:t>
      </w:r>
    </w:p>
    <w:p w14:paraId="4938D398" w14:textId="26EE51E3" w:rsidR="00760B41" w:rsidRDefault="008D561C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652E7EC4" wp14:editId="6FBFAA1F">
            <wp:extent cx="5761355" cy="156654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373A" w14:textId="77777777" w:rsidR="008D561C" w:rsidRDefault="008D561C" w:rsidP="0016378F">
      <w:pPr>
        <w:rPr>
          <w:lang w:val="pt-BR"/>
        </w:rPr>
      </w:pPr>
    </w:p>
    <w:p w14:paraId="1D2BF191" w14:textId="6B5B764C" w:rsidR="00760B41" w:rsidRDefault="00760B41" w:rsidP="0016378F">
      <w:pPr>
        <w:pBdr>
          <w:bottom w:val="single" w:sz="6" w:space="1" w:color="auto"/>
        </w:pBdr>
        <w:rPr>
          <w:lang w:val="pt-BR"/>
        </w:rPr>
      </w:pPr>
      <w:r>
        <w:rPr>
          <w:noProof/>
        </w:rPr>
        <w:drawing>
          <wp:inline distT="0" distB="0" distL="0" distR="0" wp14:anchorId="2ED61F92" wp14:editId="2900696C">
            <wp:extent cx="3084964" cy="1880628"/>
            <wp:effectExtent l="0" t="0" r="127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1834" cy="188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A11D" w14:textId="1F5F62F2" w:rsidR="003E5FB6" w:rsidRPr="005209C4" w:rsidRDefault="003E5FB6" w:rsidP="0016378F">
      <w:r w:rsidRPr="005209C4">
        <w:t>Float and Over-float</w:t>
      </w:r>
    </w:p>
    <w:p w14:paraId="5F004193" w14:textId="196E58CC" w:rsidR="002B7183" w:rsidRPr="005209C4" w:rsidRDefault="002B7183" w:rsidP="0016378F"/>
    <w:p w14:paraId="39515184" w14:textId="344824E2" w:rsidR="003E5FB6" w:rsidRDefault="005209C4" w:rsidP="0016378F">
      <w:r w:rsidRPr="005209C4">
        <w:t xml:space="preserve">Box </w:t>
      </w:r>
      <w:proofErr w:type="spellStart"/>
      <w:proofErr w:type="gramStart"/>
      <w:r w:rsidRPr="005209C4">
        <w:t>shadown</w:t>
      </w:r>
      <w:proofErr w:type="spellEnd"/>
      <w:r w:rsidRPr="005209C4">
        <w:t xml:space="preserve">  e</w:t>
      </w:r>
      <w:proofErr w:type="gramEnd"/>
      <w:r w:rsidRPr="005209C4">
        <w:t xml:space="preserve"> </w:t>
      </w:r>
      <w:proofErr w:type="spellStart"/>
      <w:r>
        <w:t>Opacidade</w:t>
      </w:r>
      <w:proofErr w:type="spellEnd"/>
    </w:p>
    <w:p w14:paraId="4EBBB41D" w14:textId="2E11E430" w:rsidR="005209C4" w:rsidRDefault="005209C4" w:rsidP="0016378F">
      <w:r>
        <w:rPr>
          <w:noProof/>
        </w:rPr>
        <w:drawing>
          <wp:inline distT="0" distB="0" distL="0" distR="0" wp14:anchorId="168F23BC" wp14:editId="2B607269">
            <wp:extent cx="4014854" cy="2697515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8949" cy="27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C832" w14:textId="64EC204C" w:rsidR="005209C4" w:rsidRDefault="005209C4" w:rsidP="0016378F"/>
    <w:p w14:paraId="519FE072" w14:textId="7CE1FF46" w:rsidR="005209C4" w:rsidRDefault="005209C4" w:rsidP="0016378F">
      <w:r>
        <w:rPr>
          <w:noProof/>
        </w:rPr>
        <w:lastRenderedPageBreak/>
        <w:drawing>
          <wp:inline distT="0" distB="0" distL="0" distR="0" wp14:anchorId="210D4711" wp14:editId="577B2230">
            <wp:extent cx="4127751" cy="2453994"/>
            <wp:effectExtent l="0" t="0" r="6350" b="3810"/>
            <wp:docPr id="6" name="Picture 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hap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5498" cy="245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2116" w14:textId="1700F7D3" w:rsidR="005209C4" w:rsidRDefault="005209C4" w:rsidP="0016378F">
      <w:pPr>
        <w:pBdr>
          <w:bottom w:val="single" w:sz="6" w:space="1" w:color="auto"/>
        </w:pBdr>
      </w:pPr>
    </w:p>
    <w:p w14:paraId="28193F8E" w14:textId="6BA7F357" w:rsidR="00227DAA" w:rsidRDefault="00227DAA" w:rsidP="0016378F"/>
    <w:p w14:paraId="252F38C2" w14:textId="7F4422D8" w:rsidR="00227DAA" w:rsidRPr="004F236D" w:rsidRDefault="00227DAA" w:rsidP="0016378F">
      <w:pPr>
        <w:rPr>
          <w:lang w:val="pt-BR"/>
        </w:rPr>
      </w:pPr>
      <w:r w:rsidRPr="004F236D">
        <w:rPr>
          <w:lang w:val="pt-BR"/>
        </w:rPr>
        <w:t>Pseudo Classe 1</w:t>
      </w:r>
    </w:p>
    <w:p w14:paraId="73F9BF44" w14:textId="7526DC3C" w:rsidR="00227DAA" w:rsidRDefault="00227DAA" w:rsidP="0016378F">
      <w:pPr>
        <w:rPr>
          <w:lang w:val="pt-BR"/>
        </w:rPr>
      </w:pPr>
      <w:r w:rsidRPr="00227DAA">
        <w:rPr>
          <w:lang w:val="pt-BR"/>
        </w:rPr>
        <w:t>Quando  o meu input estive</w:t>
      </w:r>
      <w:r>
        <w:rPr>
          <w:lang w:val="pt-BR"/>
        </w:rPr>
        <w:t xml:space="preserve">r com o status de focus: </w:t>
      </w:r>
    </w:p>
    <w:p w14:paraId="6EDBD385" w14:textId="0BE8EEDC" w:rsidR="00227DAA" w:rsidRDefault="00227DAA" w:rsidP="0016378F">
      <w:pPr>
        <w:rPr>
          <w:lang w:val="pt-BR"/>
        </w:rPr>
      </w:pPr>
      <w:r>
        <w:rPr>
          <w:lang w:val="pt-BR"/>
        </w:rPr>
        <w:t>O que é o focus? : ele vai direcionar o cursor para a entrada principal</w:t>
      </w:r>
    </w:p>
    <w:p w14:paraId="02201231" w14:textId="236691FB" w:rsidR="00227DAA" w:rsidRDefault="00227DAA" w:rsidP="0016378F">
      <w:pPr>
        <w:rPr>
          <w:lang w:val="pt-BR"/>
        </w:rPr>
      </w:pPr>
    </w:p>
    <w:p w14:paraId="30FB1C29" w14:textId="5486DDB5" w:rsidR="00227DAA" w:rsidRDefault="00227DAA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07FE1C74" wp14:editId="67D024FA">
            <wp:extent cx="4367855" cy="227515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2872" cy="228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5A6B" w14:textId="3D3DA9C4" w:rsidR="00227DAA" w:rsidRDefault="00227DAA" w:rsidP="0016378F">
      <w:pPr>
        <w:rPr>
          <w:lang w:val="pt-BR"/>
        </w:rPr>
      </w:pPr>
    </w:p>
    <w:p w14:paraId="01A69774" w14:textId="1E7A12D2" w:rsidR="00227DAA" w:rsidRDefault="00227DAA" w:rsidP="0016378F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E5DA8E3" wp14:editId="62CE46AC">
            <wp:extent cx="5761355" cy="3330575"/>
            <wp:effectExtent l="0" t="0" r="0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D010" w14:textId="0B1ECD19" w:rsidR="00227DAA" w:rsidRDefault="00E07F41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10AB7D87" wp14:editId="375A09C6">
            <wp:extent cx="3951059" cy="3369701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6494" cy="338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264B" w14:textId="6C6C9DD3" w:rsidR="00227DAA" w:rsidRDefault="00227DAA" w:rsidP="0016378F">
      <w:pPr>
        <w:rPr>
          <w:lang w:val="pt-BR"/>
        </w:rPr>
      </w:pPr>
    </w:p>
    <w:p w14:paraId="1DEF93B4" w14:textId="060748CD" w:rsidR="00F35AFD" w:rsidRDefault="00F35AFD" w:rsidP="0016378F">
      <w:pPr>
        <w:rPr>
          <w:lang w:val="pt-BR"/>
        </w:rPr>
      </w:pPr>
      <w:r>
        <w:rPr>
          <w:lang w:val="pt-BR"/>
        </w:rPr>
        <w:t>Tirando a border, posso destacar como 0</w:t>
      </w:r>
      <w:r w:rsidR="009A3898">
        <w:rPr>
          <w:lang w:val="pt-BR"/>
        </w:rPr>
        <w:t>;</w:t>
      </w:r>
    </w:p>
    <w:p w14:paraId="60809BF7" w14:textId="40EC351D" w:rsidR="009A3898" w:rsidRDefault="009A3898" w:rsidP="0016378F">
      <w:pPr>
        <w:rPr>
          <w:lang w:val="pt-BR"/>
        </w:rPr>
      </w:pPr>
    </w:p>
    <w:p w14:paraId="5D99BBB3" w14:textId="0A71C879" w:rsidR="004724BE" w:rsidRDefault="004724BE" w:rsidP="0016378F">
      <w:pPr>
        <w:rPr>
          <w:lang w:val="pt-BR"/>
        </w:rPr>
      </w:pPr>
    </w:p>
    <w:p w14:paraId="68993D79" w14:textId="468761B4" w:rsidR="00F35AFD" w:rsidRDefault="00F35AFD" w:rsidP="0016378F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1939E2D" wp14:editId="5767DC9D">
            <wp:extent cx="3449202" cy="1962392"/>
            <wp:effectExtent l="0" t="0" r="0" b="0"/>
            <wp:docPr id="22" name="Picture 2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logo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5847" cy="19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1B18" w14:textId="7E76E3F7" w:rsidR="00F35AFD" w:rsidRDefault="00F35AF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0EDD1A6C" wp14:editId="51BA9870">
            <wp:extent cx="1250389" cy="580844"/>
            <wp:effectExtent l="0" t="0" r="698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69664" cy="58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6E6C" w14:textId="54DCEA18" w:rsidR="00F35AFD" w:rsidRDefault="00F35AFD" w:rsidP="0016378F">
      <w:pPr>
        <w:rPr>
          <w:lang w:val="pt-BR"/>
        </w:rPr>
      </w:pPr>
    </w:p>
    <w:p w14:paraId="3A0D71C9" w14:textId="77777777" w:rsidR="00F35AFD" w:rsidRDefault="00F35AFD" w:rsidP="0016378F">
      <w:pPr>
        <w:rPr>
          <w:lang w:val="pt-BR"/>
        </w:rPr>
      </w:pPr>
    </w:p>
    <w:p w14:paraId="1E80BA6F" w14:textId="77C3B98B" w:rsidR="00227DAA" w:rsidRDefault="004F236D" w:rsidP="0016378F">
      <w:pPr>
        <w:rPr>
          <w:lang w:val="pt-BR"/>
        </w:rPr>
      </w:pPr>
      <w:r>
        <w:rPr>
          <w:lang w:val="pt-BR"/>
        </w:rPr>
        <w:t>Colocando o cursor em amostra</w:t>
      </w:r>
    </w:p>
    <w:p w14:paraId="2AB20C19" w14:textId="75BD9166" w:rsidR="004F236D" w:rsidRDefault="004F236D" w:rsidP="0016378F">
      <w:pPr>
        <w:rPr>
          <w:lang w:val="pt-BR"/>
        </w:rPr>
      </w:pPr>
      <w:r>
        <w:rPr>
          <w:lang w:val="pt-BR"/>
        </w:rPr>
        <w:t>Cursor pointer:</w:t>
      </w:r>
    </w:p>
    <w:p w14:paraId="047FE015" w14:textId="4A248945" w:rsidR="004F236D" w:rsidRDefault="004F236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6825750B" wp14:editId="058FF379">
            <wp:extent cx="1441775" cy="813308"/>
            <wp:effectExtent l="0" t="0" r="6350" b="635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52200" cy="81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088F" w14:textId="48C9D23C" w:rsidR="0066274C" w:rsidRDefault="0066274C" w:rsidP="0016378F">
      <w:pPr>
        <w:rPr>
          <w:lang w:val="pt-BR"/>
        </w:rPr>
      </w:pPr>
    </w:p>
    <w:p w14:paraId="01932084" w14:textId="7C34943C" w:rsidR="00786A56" w:rsidRDefault="00786A56" w:rsidP="0016378F">
      <w:pPr>
        <w:rPr>
          <w:lang w:val="pt-BR"/>
        </w:rPr>
      </w:pPr>
    </w:p>
    <w:p w14:paraId="0827C966" w14:textId="7965F8FC" w:rsidR="00786A56" w:rsidRDefault="00786A56" w:rsidP="0016378F">
      <w:pPr>
        <w:rPr>
          <w:lang w:val="pt-BR"/>
        </w:rPr>
      </w:pPr>
    </w:p>
    <w:p w14:paraId="580DDED2" w14:textId="272A011F" w:rsidR="00786A56" w:rsidRDefault="00786A56" w:rsidP="0016378F">
      <w:pPr>
        <w:rPr>
          <w:lang w:val="pt-BR"/>
        </w:rPr>
      </w:pPr>
    </w:p>
    <w:p w14:paraId="1179CC25" w14:textId="08995EAB" w:rsidR="00786A56" w:rsidRDefault="00786A56" w:rsidP="0016378F">
      <w:pPr>
        <w:rPr>
          <w:lang w:val="pt-BR"/>
        </w:rPr>
      </w:pPr>
    </w:p>
    <w:p w14:paraId="7ED17493" w14:textId="44721CEB" w:rsidR="00786A56" w:rsidRDefault="00786A56" w:rsidP="0016378F">
      <w:pPr>
        <w:rPr>
          <w:lang w:val="pt-BR"/>
        </w:rPr>
      </w:pPr>
    </w:p>
    <w:p w14:paraId="68CC4467" w14:textId="7F6905DF" w:rsidR="00786A56" w:rsidRDefault="00786A56" w:rsidP="0016378F">
      <w:pPr>
        <w:rPr>
          <w:lang w:val="pt-BR"/>
        </w:rPr>
      </w:pPr>
    </w:p>
    <w:p w14:paraId="7B132FC6" w14:textId="2A1CB132" w:rsidR="00786A56" w:rsidRDefault="00786A56" w:rsidP="0016378F">
      <w:pPr>
        <w:rPr>
          <w:lang w:val="pt-BR"/>
        </w:rPr>
      </w:pPr>
    </w:p>
    <w:p w14:paraId="29C6A528" w14:textId="44BAA8C7" w:rsidR="00786A56" w:rsidRDefault="00786A56" w:rsidP="0016378F">
      <w:pPr>
        <w:rPr>
          <w:lang w:val="pt-BR"/>
        </w:rPr>
      </w:pPr>
    </w:p>
    <w:p w14:paraId="47E9AB71" w14:textId="6A62DD06" w:rsidR="00786A56" w:rsidRDefault="00786A56" w:rsidP="0016378F">
      <w:pPr>
        <w:rPr>
          <w:lang w:val="pt-BR"/>
        </w:rPr>
      </w:pPr>
    </w:p>
    <w:p w14:paraId="6DC61A40" w14:textId="63E9F8BE" w:rsidR="00786A56" w:rsidRDefault="00786A56" w:rsidP="0016378F">
      <w:pPr>
        <w:rPr>
          <w:lang w:val="pt-BR"/>
        </w:rPr>
      </w:pPr>
    </w:p>
    <w:p w14:paraId="21F875A7" w14:textId="53C65F55" w:rsidR="00786A56" w:rsidRDefault="00786A56" w:rsidP="0016378F">
      <w:pPr>
        <w:rPr>
          <w:lang w:val="pt-BR"/>
        </w:rPr>
      </w:pPr>
    </w:p>
    <w:p w14:paraId="7C442DA5" w14:textId="5E98171D" w:rsidR="00786A56" w:rsidRDefault="00786A56" w:rsidP="0016378F">
      <w:pPr>
        <w:rPr>
          <w:lang w:val="pt-BR"/>
        </w:rPr>
      </w:pPr>
    </w:p>
    <w:p w14:paraId="0BBB9D43" w14:textId="378CD221" w:rsidR="00786A56" w:rsidRDefault="00786A56" w:rsidP="0016378F">
      <w:pPr>
        <w:rPr>
          <w:lang w:val="pt-BR"/>
        </w:rPr>
      </w:pPr>
    </w:p>
    <w:p w14:paraId="30661E12" w14:textId="589C6976" w:rsidR="00786A56" w:rsidRDefault="00786A56" w:rsidP="0016378F">
      <w:pPr>
        <w:rPr>
          <w:lang w:val="pt-BR"/>
        </w:rPr>
      </w:pPr>
    </w:p>
    <w:p w14:paraId="0386B44E" w14:textId="61BFBF0B" w:rsidR="00786A56" w:rsidRDefault="00786A56" w:rsidP="0016378F">
      <w:pPr>
        <w:rPr>
          <w:lang w:val="pt-BR"/>
        </w:rPr>
      </w:pPr>
    </w:p>
    <w:p w14:paraId="1410F75E" w14:textId="69EE99FA" w:rsidR="00786A56" w:rsidRDefault="00786A56" w:rsidP="0016378F">
      <w:pPr>
        <w:rPr>
          <w:lang w:val="pt-BR"/>
        </w:rPr>
      </w:pPr>
    </w:p>
    <w:p w14:paraId="0195FAF1" w14:textId="71C8B156" w:rsidR="00786A56" w:rsidRDefault="00786A56" w:rsidP="0016378F">
      <w:pPr>
        <w:rPr>
          <w:lang w:val="pt-BR"/>
        </w:rPr>
      </w:pPr>
    </w:p>
    <w:p w14:paraId="3B481C84" w14:textId="77777777" w:rsidR="00786A56" w:rsidRDefault="00786A56" w:rsidP="0016378F">
      <w:pPr>
        <w:rPr>
          <w:lang w:val="pt-BR"/>
        </w:rPr>
      </w:pPr>
    </w:p>
    <w:p w14:paraId="111D9494" w14:textId="77777777" w:rsidR="0066274C" w:rsidRDefault="0066274C" w:rsidP="0066274C">
      <w:pPr>
        <w:rPr>
          <w:lang w:val="pt-BR"/>
        </w:rPr>
      </w:pPr>
      <w:r>
        <w:rPr>
          <w:lang w:val="pt-BR"/>
        </w:rPr>
        <w:t>Pseudo Classe 2</w:t>
      </w:r>
    </w:p>
    <w:p w14:paraId="36D9AF35" w14:textId="77777777" w:rsidR="0066274C" w:rsidRDefault="0066274C" w:rsidP="0066274C">
      <w:pPr>
        <w:rPr>
          <w:lang w:val="pt-BR"/>
        </w:rPr>
      </w:pPr>
      <w:r>
        <w:rPr>
          <w:lang w:val="pt-BR"/>
        </w:rPr>
        <w:t>Existe uma pseudo classe para excluir certo elemento</w:t>
      </w:r>
    </w:p>
    <w:p w14:paraId="58235BFE" w14:textId="77777777" w:rsidR="0066274C" w:rsidRDefault="0066274C" w:rsidP="0066274C">
      <w:pPr>
        <w:rPr>
          <w:lang w:val="pt-BR"/>
        </w:rPr>
      </w:pPr>
      <w:r>
        <w:rPr>
          <w:lang w:val="pt-BR"/>
        </w:rPr>
        <w:t>Exemplo:</w:t>
      </w:r>
    </w:p>
    <w:p w14:paraId="5F8D1403" w14:textId="77777777" w:rsidR="0066274C" w:rsidRDefault="0066274C" w:rsidP="0066274C">
      <w:pPr>
        <w:rPr>
          <w:lang w:val="pt-BR"/>
        </w:rPr>
      </w:pPr>
      <w:r>
        <w:rPr>
          <w:lang w:val="pt-BR"/>
        </w:rPr>
        <w:t xml:space="preserve">Eu quero que os inputs que sejam do tipo texto, eles tem a borda vermelha </w:t>
      </w:r>
    </w:p>
    <w:p w14:paraId="5B174DE0" w14:textId="281360B2" w:rsidR="0066274C" w:rsidRDefault="0066274C" w:rsidP="0016378F">
      <w:pPr>
        <w:rPr>
          <w:lang w:val="pt-BR"/>
        </w:rPr>
      </w:pPr>
    </w:p>
    <w:p w14:paraId="0A7149BC" w14:textId="424590C7" w:rsidR="0066274C" w:rsidRDefault="0066274C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7E83D751" wp14:editId="018A7C0D">
            <wp:extent cx="2143524" cy="824801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9496" cy="8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0C65" w14:textId="257839F6" w:rsidR="0066274C" w:rsidRDefault="0066274C" w:rsidP="0016378F">
      <w:pPr>
        <w:rPr>
          <w:lang w:val="pt-BR"/>
        </w:rPr>
      </w:pPr>
    </w:p>
    <w:p w14:paraId="10545FD9" w14:textId="01A14AF3" w:rsidR="0066274C" w:rsidRDefault="0066274C" w:rsidP="0016378F">
      <w:pPr>
        <w:rPr>
          <w:lang w:val="pt-BR"/>
        </w:rPr>
      </w:pPr>
    </w:p>
    <w:p w14:paraId="23C4F0D8" w14:textId="55585A85" w:rsidR="0066274C" w:rsidRDefault="0066274C" w:rsidP="0016378F">
      <w:pPr>
        <w:rPr>
          <w:lang w:val="pt-BR"/>
        </w:rPr>
      </w:pPr>
    </w:p>
    <w:p w14:paraId="399593AB" w14:textId="3A4EE621" w:rsidR="0066274C" w:rsidRDefault="0066274C" w:rsidP="0016378F">
      <w:pPr>
        <w:rPr>
          <w:lang w:val="pt-BR"/>
        </w:rPr>
      </w:pPr>
    </w:p>
    <w:p w14:paraId="7FDF661D" w14:textId="385D567B" w:rsidR="0066274C" w:rsidRDefault="0066274C" w:rsidP="0016378F">
      <w:pPr>
        <w:rPr>
          <w:lang w:val="pt-BR"/>
        </w:rPr>
      </w:pPr>
    </w:p>
    <w:p w14:paraId="6FCB6E8B" w14:textId="6A5CBDBC" w:rsidR="0066274C" w:rsidRDefault="0066274C" w:rsidP="0016378F">
      <w:pPr>
        <w:rPr>
          <w:lang w:val="pt-BR"/>
        </w:rPr>
      </w:pPr>
    </w:p>
    <w:p w14:paraId="02E7BD3A" w14:textId="0F530B14" w:rsidR="0066274C" w:rsidRDefault="0066274C" w:rsidP="0016378F">
      <w:pPr>
        <w:rPr>
          <w:lang w:val="pt-BR"/>
        </w:rPr>
      </w:pPr>
    </w:p>
    <w:p w14:paraId="7FDCA9CC" w14:textId="4F6AFC68" w:rsidR="0066274C" w:rsidRDefault="0066274C" w:rsidP="0016378F">
      <w:pPr>
        <w:rPr>
          <w:lang w:val="pt-BR"/>
        </w:rPr>
      </w:pPr>
    </w:p>
    <w:p w14:paraId="56620104" w14:textId="08CDCB20" w:rsidR="0066274C" w:rsidRDefault="0066274C" w:rsidP="0016378F">
      <w:pPr>
        <w:rPr>
          <w:lang w:val="pt-BR"/>
        </w:rPr>
      </w:pPr>
    </w:p>
    <w:p w14:paraId="59F647D7" w14:textId="582EEC4E" w:rsidR="0066274C" w:rsidRDefault="0066274C" w:rsidP="0016378F">
      <w:pPr>
        <w:rPr>
          <w:lang w:val="pt-BR"/>
        </w:rPr>
      </w:pPr>
    </w:p>
    <w:p w14:paraId="1B2C4714" w14:textId="77777777" w:rsidR="0066274C" w:rsidRDefault="0066274C" w:rsidP="0016378F">
      <w:pPr>
        <w:rPr>
          <w:lang w:val="pt-BR"/>
        </w:rPr>
      </w:pPr>
    </w:p>
    <w:p w14:paraId="309BDBD3" w14:textId="664D0B9C" w:rsidR="0066274C" w:rsidRDefault="0066274C" w:rsidP="0016378F">
      <w:pPr>
        <w:rPr>
          <w:lang w:val="pt-BR"/>
        </w:rPr>
      </w:pPr>
    </w:p>
    <w:p w14:paraId="34C35755" w14:textId="38C5BD5D" w:rsidR="0066274C" w:rsidRDefault="0066274C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3488F65E" wp14:editId="429AB06A">
            <wp:extent cx="3006887" cy="2414322"/>
            <wp:effectExtent l="0" t="0" r="3175" b="508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9102" cy="246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6CEF" w14:textId="6FFFF2BC" w:rsidR="00786A56" w:rsidRDefault="00786A56" w:rsidP="0016378F">
      <w:pPr>
        <w:rPr>
          <w:lang w:val="pt-BR"/>
        </w:rPr>
      </w:pPr>
    </w:p>
    <w:p w14:paraId="4910020B" w14:textId="062B41A2" w:rsidR="00786A56" w:rsidRDefault="00786A56" w:rsidP="0016378F">
      <w:pPr>
        <w:rPr>
          <w:lang w:val="pt-BR"/>
        </w:rPr>
      </w:pPr>
    </w:p>
    <w:p w14:paraId="44818AF7" w14:textId="2B00E982" w:rsidR="00786A56" w:rsidRDefault="00786A56" w:rsidP="0016378F">
      <w:pPr>
        <w:rPr>
          <w:lang w:val="pt-BR"/>
        </w:rPr>
      </w:pPr>
      <w:r>
        <w:rPr>
          <w:lang w:val="pt-BR"/>
        </w:rPr>
        <w:t>Se caso eu quiser aplicar do tipo e-mail</w:t>
      </w:r>
    </w:p>
    <w:p w14:paraId="5D0AE17D" w14:textId="77777777" w:rsidR="00786A56" w:rsidRDefault="00786A56" w:rsidP="0016378F">
      <w:pPr>
        <w:rPr>
          <w:lang w:val="pt-BR"/>
        </w:rPr>
      </w:pPr>
    </w:p>
    <w:p w14:paraId="166D0906" w14:textId="68D7C62F" w:rsidR="00786A56" w:rsidRDefault="00786A56" w:rsidP="0016378F">
      <w:pPr>
        <w:rPr>
          <w:lang w:val="pt-BR"/>
        </w:rPr>
      </w:pPr>
    </w:p>
    <w:p w14:paraId="38DAE905" w14:textId="412A2687" w:rsidR="00481DFE" w:rsidRDefault="00481DFE" w:rsidP="0016378F">
      <w:pPr>
        <w:rPr>
          <w:lang w:val="pt-BR"/>
        </w:rPr>
      </w:pPr>
    </w:p>
    <w:p w14:paraId="0914EE5A" w14:textId="7BC17D05" w:rsidR="00481DFE" w:rsidRDefault="00481DFE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395C9481" wp14:editId="6D9156F2">
            <wp:extent cx="2931578" cy="1561268"/>
            <wp:effectExtent l="0" t="0" r="2540" b="127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1110" cy="15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1370" w14:textId="56432031" w:rsidR="00481DFE" w:rsidRDefault="00481DFE" w:rsidP="0016378F">
      <w:pPr>
        <w:rPr>
          <w:lang w:val="pt-BR"/>
        </w:rPr>
      </w:pPr>
    </w:p>
    <w:p w14:paraId="6836D4B6" w14:textId="2639A807" w:rsidR="00481DFE" w:rsidRDefault="00481DFE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20B7345B" wp14:editId="6061E276">
            <wp:extent cx="3696621" cy="3422013"/>
            <wp:effectExtent l="0" t="0" r="0" b="7620"/>
            <wp:docPr id="28" name="Picture 2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imeli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2" cy="34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E23F" w14:textId="4BF415C6" w:rsidR="00481DFE" w:rsidRDefault="00481DFE" w:rsidP="0016378F">
      <w:pPr>
        <w:rPr>
          <w:lang w:val="pt-BR"/>
        </w:rPr>
      </w:pPr>
    </w:p>
    <w:p w14:paraId="6DF43620" w14:textId="4CCD6ABA" w:rsidR="00481DFE" w:rsidRDefault="00481DFE" w:rsidP="0016378F">
      <w:pPr>
        <w:rPr>
          <w:lang w:val="pt-BR"/>
        </w:rPr>
      </w:pPr>
    </w:p>
    <w:p w14:paraId="7F843A35" w14:textId="0EB9FEE4" w:rsidR="00481DFE" w:rsidRDefault="00481DFE" w:rsidP="0016378F">
      <w:pPr>
        <w:rPr>
          <w:lang w:val="pt-BR"/>
        </w:rPr>
      </w:pPr>
    </w:p>
    <w:p w14:paraId="10741938" w14:textId="50F82926" w:rsidR="00481DFE" w:rsidRDefault="00481DFE" w:rsidP="0016378F">
      <w:pPr>
        <w:rPr>
          <w:lang w:val="pt-BR"/>
        </w:rPr>
      </w:pPr>
    </w:p>
    <w:p w14:paraId="5B4F6C4C" w14:textId="10FA831E" w:rsidR="00481DFE" w:rsidRDefault="00481DFE" w:rsidP="0016378F">
      <w:pPr>
        <w:rPr>
          <w:lang w:val="pt-BR"/>
        </w:rPr>
      </w:pPr>
    </w:p>
    <w:p w14:paraId="7584D1C3" w14:textId="03702B11" w:rsidR="00481DFE" w:rsidRDefault="00481DFE" w:rsidP="0016378F">
      <w:pPr>
        <w:rPr>
          <w:lang w:val="pt-BR"/>
        </w:rPr>
      </w:pPr>
    </w:p>
    <w:p w14:paraId="0130DD28" w14:textId="4AA100ED" w:rsidR="00481DFE" w:rsidRDefault="00481DFE" w:rsidP="0016378F">
      <w:pPr>
        <w:rPr>
          <w:lang w:val="pt-BR"/>
        </w:rPr>
      </w:pPr>
    </w:p>
    <w:p w14:paraId="1DAD632F" w14:textId="1FC2D446" w:rsidR="00481DFE" w:rsidRDefault="00481DFE" w:rsidP="0016378F">
      <w:pPr>
        <w:rPr>
          <w:lang w:val="pt-BR"/>
        </w:rPr>
      </w:pPr>
    </w:p>
    <w:p w14:paraId="10563EE0" w14:textId="77777777" w:rsidR="00481DFE" w:rsidRDefault="00481DFE" w:rsidP="0016378F">
      <w:pPr>
        <w:rPr>
          <w:lang w:val="pt-BR"/>
        </w:rPr>
      </w:pPr>
    </w:p>
    <w:p w14:paraId="1DC40F89" w14:textId="348AE5A4" w:rsidR="00481DFE" w:rsidRDefault="00481DFE" w:rsidP="0016378F">
      <w:pPr>
        <w:rPr>
          <w:lang w:val="pt-BR"/>
        </w:rPr>
      </w:pPr>
      <w:r>
        <w:rPr>
          <w:lang w:val="pt-BR"/>
        </w:rPr>
        <w:t xml:space="preserve">Estizando a nossa lista </w:t>
      </w:r>
    </w:p>
    <w:p w14:paraId="4F988996" w14:textId="2E157BE6" w:rsidR="00481DFE" w:rsidRDefault="00481DFE" w:rsidP="0016378F">
      <w:pPr>
        <w:rPr>
          <w:lang w:val="pt-BR"/>
        </w:rPr>
      </w:pPr>
      <w:r>
        <w:rPr>
          <w:lang w:val="pt-BR"/>
        </w:rPr>
        <w:t>Como eu posso pegar somente a primeira LI</w:t>
      </w:r>
    </w:p>
    <w:p w14:paraId="093EE01A" w14:textId="66D0EB70" w:rsidR="00481DFE" w:rsidRDefault="0074339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27AC87F4" wp14:editId="20E867D8">
            <wp:extent cx="5761355" cy="3076575"/>
            <wp:effectExtent l="0" t="0" r="0" b="952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FBEB72B" w14:textId="1285B408" w:rsidR="00481DFE" w:rsidRDefault="00481DFE" w:rsidP="0016378F">
      <w:pPr>
        <w:rPr>
          <w:lang w:val="pt-BR"/>
        </w:rPr>
      </w:pPr>
    </w:p>
    <w:p w14:paraId="2E584E5B" w14:textId="58FA0D98" w:rsidR="00481DFE" w:rsidRDefault="00481DFE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57A1CF57" wp14:editId="02C20F7B">
            <wp:extent cx="2714238" cy="2144248"/>
            <wp:effectExtent l="0" t="0" r="0" b="889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7825" cy="214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7197" w14:textId="585703B9" w:rsidR="0074339D" w:rsidRDefault="0074339D" w:rsidP="0016378F">
      <w:pPr>
        <w:rPr>
          <w:lang w:val="pt-BR"/>
        </w:rPr>
      </w:pPr>
    </w:p>
    <w:p w14:paraId="1D36BB95" w14:textId="58BD3D48" w:rsidR="0074339D" w:rsidRDefault="0074339D" w:rsidP="0016378F">
      <w:pPr>
        <w:rPr>
          <w:lang w:val="pt-BR"/>
        </w:rPr>
      </w:pPr>
    </w:p>
    <w:p w14:paraId="6EE4D2D6" w14:textId="5B795A38" w:rsidR="0074339D" w:rsidRDefault="0074339D" w:rsidP="0016378F">
      <w:pPr>
        <w:rPr>
          <w:lang w:val="pt-BR"/>
        </w:rPr>
      </w:pPr>
    </w:p>
    <w:p w14:paraId="5987078F" w14:textId="2C39E466" w:rsidR="0074339D" w:rsidRDefault="0074339D" w:rsidP="0016378F">
      <w:pPr>
        <w:rPr>
          <w:lang w:val="pt-BR"/>
        </w:rPr>
      </w:pPr>
    </w:p>
    <w:p w14:paraId="43FBE2AA" w14:textId="313363C8" w:rsidR="0074339D" w:rsidRDefault="0074339D" w:rsidP="0016378F">
      <w:pPr>
        <w:rPr>
          <w:lang w:val="pt-BR"/>
        </w:rPr>
      </w:pPr>
    </w:p>
    <w:p w14:paraId="1B87C933" w14:textId="433E5F53" w:rsidR="0074339D" w:rsidRDefault="0074339D" w:rsidP="0016378F">
      <w:pPr>
        <w:rPr>
          <w:lang w:val="pt-BR"/>
        </w:rPr>
      </w:pPr>
    </w:p>
    <w:p w14:paraId="4ADBDD07" w14:textId="6FBB2244" w:rsidR="0074339D" w:rsidRDefault="0074339D" w:rsidP="0016378F">
      <w:pPr>
        <w:rPr>
          <w:lang w:val="pt-BR"/>
        </w:rPr>
      </w:pPr>
    </w:p>
    <w:p w14:paraId="791E8AE7" w14:textId="23C3B808" w:rsidR="0074339D" w:rsidRDefault="0074339D" w:rsidP="0016378F">
      <w:pPr>
        <w:rPr>
          <w:lang w:val="pt-BR"/>
        </w:rPr>
      </w:pPr>
    </w:p>
    <w:p w14:paraId="2677C4FA" w14:textId="5BCC7BE4" w:rsidR="0074339D" w:rsidRDefault="0074339D" w:rsidP="0016378F">
      <w:pPr>
        <w:rPr>
          <w:lang w:val="pt-BR"/>
        </w:rPr>
      </w:pPr>
    </w:p>
    <w:p w14:paraId="4EB9C832" w14:textId="4842155C" w:rsidR="0074339D" w:rsidRDefault="0074339D" w:rsidP="0016378F">
      <w:pPr>
        <w:rPr>
          <w:lang w:val="pt-BR"/>
        </w:rPr>
      </w:pPr>
    </w:p>
    <w:p w14:paraId="2A3A332E" w14:textId="77777777" w:rsidR="0074339D" w:rsidRDefault="0074339D" w:rsidP="0016378F">
      <w:pPr>
        <w:rPr>
          <w:lang w:val="pt-BR"/>
        </w:rPr>
      </w:pPr>
    </w:p>
    <w:p w14:paraId="784F3751" w14:textId="77E50EC9" w:rsidR="0074339D" w:rsidRDefault="0074339D" w:rsidP="0016378F">
      <w:pPr>
        <w:rPr>
          <w:lang w:val="pt-BR"/>
        </w:rPr>
      </w:pPr>
      <w:r>
        <w:rPr>
          <w:lang w:val="pt-BR"/>
        </w:rPr>
        <w:t>Casos queira realizar no último e escolher o elemento que deseja atribuir</w:t>
      </w:r>
    </w:p>
    <w:p w14:paraId="297532D3" w14:textId="71DEE2BB" w:rsidR="0074339D" w:rsidRDefault="0074339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0EAD2276" wp14:editId="60F5FF7B">
            <wp:extent cx="4156664" cy="4172699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2485" cy="417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766F" w14:textId="33D2CFD2" w:rsidR="0074339D" w:rsidRDefault="0074339D" w:rsidP="0016378F">
      <w:pPr>
        <w:rPr>
          <w:lang w:val="pt-BR"/>
        </w:rPr>
      </w:pPr>
    </w:p>
    <w:p w14:paraId="397B71F2" w14:textId="04DFB99F" w:rsidR="0074339D" w:rsidRDefault="0074339D" w:rsidP="0016378F">
      <w:pPr>
        <w:rPr>
          <w:lang w:val="pt-BR"/>
        </w:rPr>
      </w:pPr>
      <w:r>
        <w:rPr>
          <w:noProof/>
        </w:rPr>
        <w:drawing>
          <wp:inline distT="0" distB="0" distL="0" distR="0" wp14:anchorId="5B4E8CC6" wp14:editId="15E4C82A">
            <wp:extent cx="5761355" cy="3076575"/>
            <wp:effectExtent l="0" t="0" r="0" b="9525"/>
            <wp:docPr id="34" name="Picture 3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AB62" w14:textId="671B7EEE" w:rsidR="0074339D" w:rsidRDefault="0074339D" w:rsidP="0016378F">
      <w:pPr>
        <w:rPr>
          <w:lang w:val="pt-BR"/>
        </w:rPr>
      </w:pPr>
    </w:p>
    <w:p w14:paraId="24E1505F" w14:textId="77777777" w:rsidR="0074339D" w:rsidRPr="00227DAA" w:rsidRDefault="0074339D" w:rsidP="0016378F">
      <w:pPr>
        <w:rPr>
          <w:lang w:val="pt-BR"/>
        </w:rPr>
      </w:pPr>
    </w:p>
    <w:sectPr w:rsidR="0074339D" w:rsidRPr="00227DAA" w:rsidSect="00C4442C">
      <w:footerReference w:type="default" r:id="rId43"/>
      <w:footerReference w:type="first" r:id="rId44"/>
      <w:pgSz w:w="11907" w:h="16839" w:code="9"/>
      <w:pgMar w:top="1417" w:right="1417" w:bottom="1417" w:left="1417" w:header="0" w:footer="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C1561" w14:textId="77777777" w:rsidR="00A52618" w:rsidRDefault="00A52618">
      <w:r>
        <w:separator/>
      </w:r>
    </w:p>
  </w:endnote>
  <w:endnote w:type="continuationSeparator" w:id="0">
    <w:p w14:paraId="2C732D38" w14:textId="77777777" w:rsidR="00A52618" w:rsidRDefault="00A526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2FE3E" w14:textId="77777777" w:rsidR="005D0415" w:rsidRDefault="005D0415">
    <w:pPr>
      <w:tabs>
        <w:tab w:val="left" w:pos="7035"/>
      </w:tabs>
      <w:spacing w:line="1400" w:lineRule="exact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A3E3B" w14:textId="77777777" w:rsidR="005D0415" w:rsidRDefault="005D0415">
    <w:pPr>
      <w:spacing w:line="240" w:lineRule="exact"/>
      <w:rPr>
        <w:sz w:val="2"/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235E5" w14:textId="77777777" w:rsidR="00A52618" w:rsidRDefault="00A52618">
      <w:r>
        <w:separator/>
      </w:r>
    </w:p>
  </w:footnote>
  <w:footnote w:type="continuationSeparator" w:id="0">
    <w:p w14:paraId="7DFD5536" w14:textId="77777777" w:rsidR="00A52618" w:rsidRDefault="00A526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894D81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A8522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004F01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44C5A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13A19B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36480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F26F4F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C16E57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11418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78C81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E77879"/>
    <w:multiLevelType w:val="multilevel"/>
    <w:tmpl w:val="E1D8A144"/>
    <w:styleLink w:val="Headinglist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114B20D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5FA470B"/>
    <w:multiLevelType w:val="multilevel"/>
    <w:tmpl w:val="ACA849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4E51C6E"/>
    <w:multiLevelType w:val="multilevel"/>
    <w:tmpl w:val="574087B6"/>
    <w:styleLink w:val="Philipsbullets"/>
    <w:lvl w:ilvl="0">
      <w:start w:val="1"/>
      <w:numFmt w:val="bullet"/>
      <w:pStyle w:val="ListParagraph"/>
      <w:lvlText w:val="•"/>
      <w:lvlJc w:val="left"/>
      <w:pPr>
        <w:ind w:left="227" w:hanging="227"/>
      </w:pPr>
      <w:rPr>
        <w:rFonts w:ascii="Times New Roman" w:hAnsi="Times New Roman" w:cs="Times New Roman" w:hint="default"/>
        <w:sz w:val="22"/>
      </w:rPr>
    </w:lvl>
    <w:lvl w:ilvl="1">
      <w:start w:val="1"/>
      <w:numFmt w:val="bullet"/>
      <w:lvlText w:val="–"/>
      <w:lvlJc w:val="left"/>
      <w:pPr>
        <w:ind w:left="454" w:hanging="227"/>
      </w:pPr>
      <w:rPr>
        <w:rFonts w:ascii="Calibri" w:hAnsi="Calibri" w:hint="default"/>
      </w:rPr>
    </w:lvl>
    <w:lvl w:ilvl="2">
      <w:start w:val="1"/>
      <w:numFmt w:val="bullet"/>
      <w:lvlText w:val="-"/>
      <w:lvlJc w:val="left"/>
      <w:pPr>
        <w:ind w:left="681" w:hanging="227"/>
      </w:pPr>
      <w:rPr>
        <w:rFonts w:ascii="Calibri" w:hAnsi="Calibri" w:hint="default"/>
        <w:b/>
      </w:rPr>
    </w:lvl>
    <w:lvl w:ilvl="3">
      <w:start w:val="1"/>
      <w:numFmt w:val="bullet"/>
      <w:lvlText w:val="•"/>
      <w:lvlJc w:val="left"/>
      <w:pPr>
        <w:ind w:left="908" w:hanging="227"/>
      </w:pPr>
      <w:rPr>
        <w:rFonts w:asciiTheme="minorHAnsi" w:hAnsiTheme="minorHAnsi" w:cs="Times New Roman" w:hint="default"/>
      </w:rPr>
    </w:lvl>
    <w:lvl w:ilvl="4">
      <w:start w:val="1"/>
      <w:numFmt w:val="bullet"/>
      <w:lvlText w:val="o"/>
      <w:lvlJc w:val="left"/>
      <w:pPr>
        <w:ind w:left="1135" w:hanging="227"/>
      </w:pPr>
      <w:rPr>
        <w:rFonts w:asciiTheme="minorHAnsi" w:hAnsiTheme="minorHAnsi" w:cs="Courier New" w:hint="default"/>
      </w:rPr>
    </w:lvl>
    <w:lvl w:ilvl="5">
      <w:start w:val="1"/>
      <w:numFmt w:val="bullet"/>
      <w:lvlText w:val=""/>
      <w:lvlJc w:val="left"/>
      <w:pPr>
        <w:ind w:left="1362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589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816" w:hanging="227"/>
      </w:pPr>
      <w:rPr>
        <w:rFonts w:asciiTheme="minorHAnsi" w:hAnsiTheme="minorHAnsi" w:cs="Courier New" w:hint="default"/>
      </w:rPr>
    </w:lvl>
    <w:lvl w:ilvl="8">
      <w:start w:val="1"/>
      <w:numFmt w:val="bullet"/>
      <w:lvlText w:val=""/>
      <w:lvlJc w:val="left"/>
      <w:pPr>
        <w:ind w:left="2043" w:hanging="227"/>
      </w:pPr>
      <w:rPr>
        <w:rFonts w:ascii="Wingdings" w:hAnsi="Wingdings" w:hint="default"/>
      </w:rPr>
    </w:lvl>
  </w:abstractNum>
  <w:abstractNum w:abstractNumId="14" w15:restartNumberingAfterBreak="0">
    <w:nsid w:val="32220575"/>
    <w:multiLevelType w:val="multilevel"/>
    <w:tmpl w:val="560EB926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ind w:left="567" w:hanging="283"/>
      </w:pPr>
      <w:rPr>
        <w:rFonts w:ascii="Calibri" w:hAnsi="Calibri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E3700ED"/>
    <w:multiLevelType w:val="multilevel"/>
    <w:tmpl w:val="574087B6"/>
    <w:numStyleLink w:val="Philipsbullets"/>
  </w:abstractNum>
  <w:abstractNum w:abstractNumId="16" w15:restartNumberingAfterBreak="0">
    <w:nsid w:val="75476419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402409484">
    <w:abstractNumId w:val="14"/>
  </w:num>
  <w:num w:numId="2" w16cid:durableId="745687433">
    <w:abstractNumId w:val="13"/>
  </w:num>
  <w:num w:numId="3" w16cid:durableId="686714423">
    <w:abstractNumId w:val="15"/>
  </w:num>
  <w:num w:numId="4" w16cid:durableId="1151292741">
    <w:abstractNumId w:val="9"/>
  </w:num>
  <w:num w:numId="5" w16cid:durableId="2073111681">
    <w:abstractNumId w:val="7"/>
  </w:num>
  <w:num w:numId="6" w16cid:durableId="1810396152">
    <w:abstractNumId w:val="6"/>
  </w:num>
  <w:num w:numId="7" w16cid:durableId="1337459052">
    <w:abstractNumId w:val="5"/>
  </w:num>
  <w:num w:numId="8" w16cid:durableId="1949384114">
    <w:abstractNumId w:val="4"/>
  </w:num>
  <w:num w:numId="9" w16cid:durableId="2060518940">
    <w:abstractNumId w:val="8"/>
  </w:num>
  <w:num w:numId="10" w16cid:durableId="564225780">
    <w:abstractNumId w:val="3"/>
  </w:num>
  <w:num w:numId="11" w16cid:durableId="1219588202">
    <w:abstractNumId w:val="2"/>
  </w:num>
  <w:num w:numId="12" w16cid:durableId="600181272">
    <w:abstractNumId w:val="1"/>
  </w:num>
  <w:num w:numId="13" w16cid:durableId="823736214">
    <w:abstractNumId w:val="0"/>
  </w:num>
  <w:num w:numId="14" w16cid:durableId="990133137">
    <w:abstractNumId w:val="11"/>
  </w:num>
  <w:num w:numId="15" w16cid:durableId="1138381478">
    <w:abstractNumId w:val="16"/>
  </w:num>
  <w:num w:numId="16" w16cid:durableId="2053729243">
    <w:abstractNumId w:val="12"/>
  </w:num>
  <w:num w:numId="17" w16cid:durableId="1035693969">
    <w:abstractNumId w:val="10"/>
  </w:num>
  <w:num w:numId="18" w16cid:durableId="487478907">
    <w:abstractNumId w:val="10"/>
  </w:num>
  <w:num w:numId="19" w16cid:durableId="101074031">
    <w:abstractNumId w:val="10"/>
  </w:num>
  <w:num w:numId="20" w16cid:durableId="1166838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removePersonalInformation/>
  <w:removeDateAndTime/>
  <w:embedSystemFonts/>
  <w:gutterAtTop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fr-FR" w:vendorID="64" w:dllVersion="0" w:nlCheck="1" w:checkStyle="0"/>
  <w:proofState w:spelling="clean" w:grammar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10"/>
  <w:drawingGridVerticalSpacing w:val="163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0F1"/>
    <w:rsid w:val="0001308C"/>
    <w:rsid w:val="00014F84"/>
    <w:rsid w:val="000260FC"/>
    <w:rsid w:val="00035A19"/>
    <w:rsid w:val="00047D5C"/>
    <w:rsid w:val="000500E2"/>
    <w:rsid w:val="00056E22"/>
    <w:rsid w:val="00081964"/>
    <w:rsid w:val="00091FB2"/>
    <w:rsid w:val="000943AB"/>
    <w:rsid w:val="0009471A"/>
    <w:rsid w:val="000D2E72"/>
    <w:rsid w:val="000F2014"/>
    <w:rsid w:val="000F2F8C"/>
    <w:rsid w:val="000F6F95"/>
    <w:rsid w:val="000F713C"/>
    <w:rsid w:val="00101C7A"/>
    <w:rsid w:val="00117A79"/>
    <w:rsid w:val="00121365"/>
    <w:rsid w:val="00124843"/>
    <w:rsid w:val="0016378F"/>
    <w:rsid w:val="00176325"/>
    <w:rsid w:val="00195ADF"/>
    <w:rsid w:val="00195C05"/>
    <w:rsid w:val="001A19B9"/>
    <w:rsid w:val="001B3DDF"/>
    <w:rsid w:val="001C2732"/>
    <w:rsid w:val="001E388F"/>
    <w:rsid w:val="001E4783"/>
    <w:rsid w:val="00205E8C"/>
    <w:rsid w:val="00210649"/>
    <w:rsid w:val="002200B8"/>
    <w:rsid w:val="00221DD3"/>
    <w:rsid w:val="00227DAA"/>
    <w:rsid w:val="00235CAC"/>
    <w:rsid w:val="00242321"/>
    <w:rsid w:val="00255825"/>
    <w:rsid w:val="00274407"/>
    <w:rsid w:val="00282433"/>
    <w:rsid w:val="002B7183"/>
    <w:rsid w:val="002C3953"/>
    <w:rsid w:val="002D465C"/>
    <w:rsid w:val="002E2AE1"/>
    <w:rsid w:val="002E7439"/>
    <w:rsid w:val="002F7FAA"/>
    <w:rsid w:val="0030236F"/>
    <w:rsid w:val="00303852"/>
    <w:rsid w:val="0032047C"/>
    <w:rsid w:val="00321D12"/>
    <w:rsid w:val="003244CA"/>
    <w:rsid w:val="0032484E"/>
    <w:rsid w:val="00332983"/>
    <w:rsid w:val="00334962"/>
    <w:rsid w:val="00350F6A"/>
    <w:rsid w:val="0035650B"/>
    <w:rsid w:val="00363923"/>
    <w:rsid w:val="00363C0C"/>
    <w:rsid w:val="00383300"/>
    <w:rsid w:val="003C7BC4"/>
    <w:rsid w:val="003E5FB6"/>
    <w:rsid w:val="003E696C"/>
    <w:rsid w:val="00412931"/>
    <w:rsid w:val="00431130"/>
    <w:rsid w:val="0044687A"/>
    <w:rsid w:val="004538EB"/>
    <w:rsid w:val="0047062D"/>
    <w:rsid w:val="004724BE"/>
    <w:rsid w:val="00475974"/>
    <w:rsid w:val="00481DFE"/>
    <w:rsid w:val="004D5872"/>
    <w:rsid w:val="004E6180"/>
    <w:rsid w:val="004F236D"/>
    <w:rsid w:val="00514AB2"/>
    <w:rsid w:val="00515460"/>
    <w:rsid w:val="005209C4"/>
    <w:rsid w:val="0054717D"/>
    <w:rsid w:val="0054754D"/>
    <w:rsid w:val="00553441"/>
    <w:rsid w:val="00564722"/>
    <w:rsid w:val="00570A71"/>
    <w:rsid w:val="00591CBB"/>
    <w:rsid w:val="005A1350"/>
    <w:rsid w:val="005D0415"/>
    <w:rsid w:val="005D37DC"/>
    <w:rsid w:val="0060195B"/>
    <w:rsid w:val="006204FC"/>
    <w:rsid w:val="0066274C"/>
    <w:rsid w:val="00670B53"/>
    <w:rsid w:val="00671080"/>
    <w:rsid w:val="00671BF6"/>
    <w:rsid w:val="006769C4"/>
    <w:rsid w:val="00694039"/>
    <w:rsid w:val="006B5802"/>
    <w:rsid w:val="006E365A"/>
    <w:rsid w:val="006F50A9"/>
    <w:rsid w:val="00700037"/>
    <w:rsid w:val="00713A54"/>
    <w:rsid w:val="0072438F"/>
    <w:rsid w:val="007265AF"/>
    <w:rsid w:val="0073157C"/>
    <w:rsid w:val="007419B6"/>
    <w:rsid w:val="0074339D"/>
    <w:rsid w:val="00754D1D"/>
    <w:rsid w:val="00760B41"/>
    <w:rsid w:val="00765796"/>
    <w:rsid w:val="007667CC"/>
    <w:rsid w:val="00767F9F"/>
    <w:rsid w:val="007852E7"/>
    <w:rsid w:val="00786A56"/>
    <w:rsid w:val="00790D2E"/>
    <w:rsid w:val="0079197B"/>
    <w:rsid w:val="007A30C5"/>
    <w:rsid w:val="007B1B4C"/>
    <w:rsid w:val="007E0E89"/>
    <w:rsid w:val="007E5BD0"/>
    <w:rsid w:val="007E7D83"/>
    <w:rsid w:val="007F6091"/>
    <w:rsid w:val="007F663B"/>
    <w:rsid w:val="008065CA"/>
    <w:rsid w:val="008140F1"/>
    <w:rsid w:val="00832AD7"/>
    <w:rsid w:val="00837998"/>
    <w:rsid w:val="008608DA"/>
    <w:rsid w:val="00880FB4"/>
    <w:rsid w:val="00893E98"/>
    <w:rsid w:val="008A5A22"/>
    <w:rsid w:val="008B7637"/>
    <w:rsid w:val="008C731D"/>
    <w:rsid w:val="008D4034"/>
    <w:rsid w:val="008D561C"/>
    <w:rsid w:val="008F3B50"/>
    <w:rsid w:val="008F4C19"/>
    <w:rsid w:val="008F7DC3"/>
    <w:rsid w:val="00916834"/>
    <w:rsid w:val="009249FF"/>
    <w:rsid w:val="00941F15"/>
    <w:rsid w:val="009432E0"/>
    <w:rsid w:val="0094371D"/>
    <w:rsid w:val="00962D0E"/>
    <w:rsid w:val="00974F64"/>
    <w:rsid w:val="00976DEC"/>
    <w:rsid w:val="009836E6"/>
    <w:rsid w:val="009A302D"/>
    <w:rsid w:val="009A3898"/>
    <w:rsid w:val="009B03CB"/>
    <w:rsid w:val="009B42C6"/>
    <w:rsid w:val="009C6E8C"/>
    <w:rsid w:val="009D0765"/>
    <w:rsid w:val="009E2945"/>
    <w:rsid w:val="009F0F23"/>
    <w:rsid w:val="00A0626A"/>
    <w:rsid w:val="00A12130"/>
    <w:rsid w:val="00A45509"/>
    <w:rsid w:val="00A52618"/>
    <w:rsid w:val="00A5538C"/>
    <w:rsid w:val="00A613E1"/>
    <w:rsid w:val="00A72B13"/>
    <w:rsid w:val="00A86808"/>
    <w:rsid w:val="00AA1551"/>
    <w:rsid w:val="00AA3BCC"/>
    <w:rsid w:val="00AB1495"/>
    <w:rsid w:val="00AC65CD"/>
    <w:rsid w:val="00AD7FD4"/>
    <w:rsid w:val="00AE2839"/>
    <w:rsid w:val="00AF74AD"/>
    <w:rsid w:val="00B22224"/>
    <w:rsid w:val="00B26DE8"/>
    <w:rsid w:val="00B279D3"/>
    <w:rsid w:val="00B63A04"/>
    <w:rsid w:val="00B72E54"/>
    <w:rsid w:val="00B77B78"/>
    <w:rsid w:val="00BA71D4"/>
    <w:rsid w:val="00C114F5"/>
    <w:rsid w:val="00C125C1"/>
    <w:rsid w:val="00C16D9B"/>
    <w:rsid w:val="00C42352"/>
    <w:rsid w:val="00C42A54"/>
    <w:rsid w:val="00C4442C"/>
    <w:rsid w:val="00C73796"/>
    <w:rsid w:val="00C80E08"/>
    <w:rsid w:val="00C90041"/>
    <w:rsid w:val="00C96175"/>
    <w:rsid w:val="00CC4CE1"/>
    <w:rsid w:val="00CD4D54"/>
    <w:rsid w:val="00CE46FA"/>
    <w:rsid w:val="00CF4E87"/>
    <w:rsid w:val="00D0330A"/>
    <w:rsid w:val="00D17ECB"/>
    <w:rsid w:val="00D31A0E"/>
    <w:rsid w:val="00D426B5"/>
    <w:rsid w:val="00D56FC7"/>
    <w:rsid w:val="00D60AE9"/>
    <w:rsid w:val="00D901BA"/>
    <w:rsid w:val="00D948B8"/>
    <w:rsid w:val="00D957C3"/>
    <w:rsid w:val="00DA60CC"/>
    <w:rsid w:val="00DB0D0D"/>
    <w:rsid w:val="00DB738F"/>
    <w:rsid w:val="00DC72B7"/>
    <w:rsid w:val="00DD3D62"/>
    <w:rsid w:val="00DE5EA6"/>
    <w:rsid w:val="00E07F41"/>
    <w:rsid w:val="00E10A1F"/>
    <w:rsid w:val="00E17F57"/>
    <w:rsid w:val="00E2088F"/>
    <w:rsid w:val="00E331B3"/>
    <w:rsid w:val="00E40199"/>
    <w:rsid w:val="00E439A6"/>
    <w:rsid w:val="00E502E5"/>
    <w:rsid w:val="00E529B9"/>
    <w:rsid w:val="00E60953"/>
    <w:rsid w:val="00E62463"/>
    <w:rsid w:val="00E70F79"/>
    <w:rsid w:val="00E73C6E"/>
    <w:rsid w:val="00E84385"/>
    <w:rsid w:val="00E85731"/>
    <w:rsid w:val="00EA175A"/>
    <w:rsid w:val="00EB1008"/>
    <w:rsid w:val="00EB207D"/>
    <w:rsid w:val="00EC7BB4"/>
    <w:rsid w:val="00EF2BCF"/>
    <w:rsid w:val="00F224EF"/>
    <w:rsid w:val="00F35AFD"/>
    <w:rsid w:val="00F42983"/>
    <w:rsid w:val="00F64725"/>
    <w:rsid w:val="00F72B37"/>
    <w:rsid w:val="00F77841"/>
    <w:rsid w:val="00F77C4A"/>
    <w:rsid w:val="00FA040B"/>
    <w:rsid w:val="00FA14EC"/>
    <w:rsid w:val="00FB0F94"/>
    <w:rsid w:val="00FB326A"/>
    <w:rsid w:val="00FF2F34"/>
    <w:rsid w:val="00FF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D809F7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63C0C"/>
    <w:pPr>
      <w:spacing w:line="360" w:lineRule="auto"/>
    </w:pPr>
    <w:rPr>
      <w:rFonts w:ascii="Calibri" w:hAnsi="Calibri"/>
      <w:sz w:val="22"/>
      <w:lang w:val="en-US"/>
    </w:rPr>
  </w:style>
  <w:style w:type="paragraph" w:styleId="Heading1">
    <w:name w:val="heading 1"/>
    <w:basedOn w:val="Normal"/>
    <w:next w:val="Normal"/>
    <w:link w:val="Heading1Char"/>
    <w:qFormat/>
    <w:rsid w:val="001B3DDF"/>
    <w:pPr>
      <w:keepNext/>
      <w:numPr>
        <w:numId w:val="20"/>
      </w:numPr>
      <w:spacing w:line="360" w:lineRule="exact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nhideWhenUsed/>
    <w:qFormat/>
    <w:rsid w:val="001B3DDF"/>
    <w:pPr>
      <w:keepNext/>
      <w:keepLines/>
      <w:numPr>
        <w:ilvl w:val="1"/>
        <w:numId w:val="20"/>
      </w:numPr>
      <w:spacing w:line="360" w:lineRule="exact"/>
      <w:outlineLvl w:val="1"/>
    </w:pPr>
    <w:rPr>
      <w:rFonts w:asciiTheme="majorHAnsi" w:eastAsiaTheme="majorEastAsia" w:hAnsiTheme="majorHAnsi" w:cstheme="majorBidi"/>
      <w:color w:val="0077CC" w:themeColor="accent1"/>
      <w:szCs w:val="26"/>
    </w:rPr>
  </w:style>
  <w:style w:type="paragraph" w:styleId="Heading3">
    <w:name w:val="heading 3"/>
    <w:basedOn w:val="Normal"/>
    <w:next w:val="Normal"/>
    <w:link w:val="Heading3Char"/>
    <w:unhideWhenUsed/>
    <w:rsid w:val="001B3DDF"/>
    <w:pPr>
      <w:keepNext/>
      <w:keepLines/>
      <w:numPr>
        <w:ilvl w:val="2"/>
        <w:numId w:val="20"/>
      </w:numPr>
      <w:spacing w:before="40"/>
      <w:outlineLvl w:val="2"/>
    </w:pPr>
    <w:rPr>
      <w:rFonts w:asciiTheme="majorHAnsi" w:eastAsiaTheme="majorEastAsia" w:hAnsiTheme="majorHAnsi" w:cstheme="majorBidi"/>
      <w:color w:val="003A65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nhideWhenUsed/>
    <w:rsid w:val="001637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5898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rsid w:val="00363C0C"/>
    <w:pPr>
      <w:framePr w:w="9979" w:h="567" w:wrap="notBeside" w:vAnchor="page" w:hAnchor="page" w:x="1736" w:yAlign="bottom"/>
      <w:spacing w:line="180" w:lineRule="exact"/>
    </w:pPr>
    <w:rPr>
      <w:rFonts w:cs="Calibri"/>
      <w:noProof/>
      <w:sz w:val="16"/>
      <w:szCs w:val="16"/>
    </w:rPr>
  </w:style>
  <w:style w:type="paragraph" w:customStyle="1" w:styleId="Emphasis1">
    <w:name w:val="Emphasis 1"/>
    <w:basedOn w:val="Normal"/>
    <w:qFormat/>
    <w:rsid w:val="00363C0C"/>
    <w:rPr>
      <w:i/>
    </w:rPr>
  </w:style>
  <w:style w:type="paragraph" w:customStyle="1" w:styleId="Emphasis2">
    <w:name w:val="Emphasis 2"/>
    <w:basedOn w:val="Normal"/>
    <w:qFormat/>
    <w:rsid w:val="00363C0C"/>
    <w:rPr>
      <w:b/>
    </w:rPr>
  </w:style>
  <w:style w:type="paragraph" w:styleId="BalloonText">
    <w:name w:val="Balloon Text"/>
    <w:basedOn w:val="Normal"/>
    <w:link w:val="BalloonTextChar"/>
    <w:rsid w:val="00A868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86808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363C0C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nl-NL"/>
    </w:rPr>
  </w:style>
  <w:style w:type="character" w:customStyle="1" w:styleId="Heading2Char">
    <w:name w:val="Heading 2 Char"/>
    <w:basedOn w:val="DefaultParagraphFont"/>
    <w:link w:val="Heading2"/>
    <w:rsid w:val="001B3DDF"/>
    <w:rPr>
      <w:rFonts w:asciiTheme="majorHAnsi" w:eastAsiaTheme="majorEastAsia" w:hAnsiTheme="majorHAnsi" w:cstheme="majorBidi"/>
      <w:color w:val="0077CC" w:themeColor="accent1"/>
      <w:sz w:val="22"/>
      <w:szCs w:val="26"/>
      <w:lang w:val="en-US"/>
    </w:rPr>
  </w:style>
  <w:style w:type="numbering" w:customStyle="1" w:styleId="Philipsbullets">
    <w:name w:val="Philips bullets"/>
    <w:basedOn w:val="NoList"/>
    <w:rsid w:val="00C114F5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363C0C"/>
    <w:pPr>
      <w:numPr>
        <w:numId w:val="3"/>
      </w:numPr>
      <w:contextualSpacing/>
    </w:pPr>
    <w:rPr>
      <w:rFonts w:asciiTheme="minorHAnsi" w:eastAsiaTheme="minorEastAsia" w:hAnsiTheme="minorHAnsi"/>
      <w:szCs w:val="24"/>
      <w:lang w:eastAsia="nl-NL"/>
    </w:rPr>
  </w:style>
  <w:style w:type="paragraph" w:customStyle="1" w:styleId="Emphasis3">
    <w:name w:val="Emphasis 3"/>
    <w:basedOn w:val="Normal"/>
    <w:qFormat/>
    <w:rsid w:val="00363C0C"/>
    <w:rPr>
      <w:color w:val="0077CC" w:themeColor="accent1"/>
    </w:rPr>
  </w:style>
  <w:style w:type="character" w:customStyle="1" w:styleId="FooterChar">
    <w:name w:val="Footer Char"/>
    <w:basedOn w:val="DefaultParagraphFont"/>
    <w:link w:val="Footer"/>
    <w:rsid w:val="00363C0C"/>
    <w:rPr>
      <w:rFonts w:ascii="Calibri" w:hAnsi="Calibri" w:cs="Calibri"/>
      <w:noProof/>
      <w:sz w:val="16"/>
      <w:szCs w:val="16"/>
      <w:lang w:val="en-US"/>
    </w:rPr>
  </w:style>
  <w:style w:type="character" w:styleId="Hyperlink">
    <w:name w:val="Hyperlink"/>
    <w:basedOn w:val="DefaultParagraphFont"/>
    <w:unhideWhenUsed/>
    <w:rsid w:val="00176325"/>
    <w:rPr>
      <w:color w:val="00619F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rsid w:val="00C4442C"/>
    <w:rPr>
      <w:rFonts w:ascii="Calibri" w:hAnsi="Calibri"/>
      <w:sz w:val="22"/>
      <w:lang w:val="en-US"/>
    </w:rPr>
  </w:style>
  <w:style w:type="character" w:customStyle="1" w:styleId="Heading3Char">
    <w:name w:val="Heading 3 Char"/>
    <w:basedOn w:val="DefaultParagraphFont"/>
    <w:link w:val="Heading3"/>
    <w:rsid w:val="001B3DDF"/>
    <w:rPr>
      <w:rFonts w:asciiTheme="majorHAnsi" w:eastAsiaTheme="majorEastAsia" w:hAnsiTheme="majorHAnsi" w:cstheme="majorBidi"/>
      <w:color w:val="003A65" w:themeColor="accent1" w:themeShade="7F"/>
      <w:sz w:val="22"/>
      <w:szCs w:val="24"/>
      <w:lang w:val="en-US"/>
    </w:rPr>
  </w:style>
  <w:style w:type="paragraph" w:styleId="MacroText">
    <w:name w:val="macro"/>
    <w:link w:val="MacroTextChar"/>
    <w:semiHidden/>
    <w:unhideWhenUsed/>
    <w:rsid w:val="00363C0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</w:pPr>
    <w:rPr>
      <w:rFonts w:ascii="Consolas" w:hAnsi="Consolas"/>
      <w:lang w:val="en-US"/>
    </w:rPr>
  </w:style>
  <w:style w:type="character" w:customStyle="1" w:styleId="MacroTextChar">
    <w:name w:val="Macro Text Char"/>
    <w:basedOn w:val="DefaultParagraphFont"/>
    <w:link w:val="MacroText"/>
    <w:semiHidden/>
    <w:rsid w:val="00363C0C"/>
    <w:rPr>
      <w:rFonts w:ascii="Consolas" w:hAnsi="Consolas"/>
      <w:lang w:val="en-US"/>
    </w:rPr>
  </w:style>
  <w:style w:type="character" w:customStyle="1" w:styleId="Heading4Char">
    <w:name w:val="Heading 4 Char"/>
    <w:basedOn w:val="DefaultParagraphFont"/>
    <w:link w:val="Heading4"/>
    <w:rsid w:val="0016378F"/>
    <w:rPr>
      <w:rFonts w:asciiTheme="majorHAnsi" w:eastAsiaTheme="majorEastAsia" w:hAnsiTheme="majorHAnsi" w:cstheme="majorBidi"/>
      <w:i/>
      <w:iCs/>
      <w:color w:val="005898" w:themeColor="accent1" w:themeShade="BF"/>
      <w:sz w:val="22"/>
      <w:lang w:val="en-US"/>
    </w:rPr>
  </w:style>
  <w:style w:type="character" w:customStyle="1" w:styleId="Heading1Char">
    <w:name w:val="Heading 1 Char"/>
    <w:link w:val="Heading1"/>
    <w:rsid w:val="001B3DDF"/>
    <w:rPr>
      <w:rFonts w:ascii="Calibri" w:hAnsi="Calibri"/>
      <w:b/>
      <w:sz w:val="22"/>
      <w:lang w:val="en-US"/>
    </w:rPr>
  </w:style>
  <w:style w:type="numbering" w:customStyle="1" w:styleId="Headinglist">
    <w:name w:val="Heading list"/>
    <w:uiPriority w:val="99"/>
    <w:rsid w:val="001B3DDF"/>
    <w:pPr>
      <w:numPr>
        <w:numId w:val="1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0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8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1.xml"/><Relationship Id="rId8" Type="http://schemas.openxmlformats.org/officeDocument/2006/relationships/styles" Target="styles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20209955\AppData\Local\Temp\Templafy\WordVsto\igh251ak.dotx" TargetMode="External"/></Relationships>
</file>

<file path=word/theme/theme1.xml><?xml version="1.0" encoding="utf-8"?>
<a:theme xmlns:a="http://schemas.openxmlformats.org/drawingml/2006/main" name="philips2021">
  <a:themeElements>
    <a:clrScheme name="Custom 83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0077CC"/>
      </a:accent1>
      <a:accent2>
        <a:srgbClr val="269A91"/>
      </a:accent2>
      <a:accent3>
        <a:srgbClr val="16973A"/>
      </a:accent3>
      <a:accent4>
        <a:srgbClr val="DE7C00"/>
      </a:accent4>
      <a:accent5>
        <a:srgbClr val="D10077"/>
      </a:accent5>
      <a:accent6>
        <a:srgbClr val="8345BA"/>
      </a:accent6>
      <a:hlink>
        <a:srgbClr val="00619F"/>
      </a:hlink>
      <a:folHlink>
        <a:srgbClr val="00629F"/>
      </a:folHlink>
    </a:clrScheme>
    <a:fontScheme name="Custom 12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89C4"/>
        </a:solidFill>
        <a:ln w="25400" cap="flat" cmpd="sng" algn="ctr">
          <a:solidFill>
            <a:srgbClr val="0089C4"/>
          </a:solidFill>
          <a:prstDash val="solid"/>
        </a:ln>
        <a:effectLst/>
      </a:spPr>
      <a:bodyPr rtlCol="0" anchor="ctr"/>
      <a:lstStyle>
        <a:defPPr algn="ctr">
          <a:defRPr smtClean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philips2021" id="{F4FA1CBD-B4FA-3141-997B-35DB3EA36268}" vid="{291F0405-4863-E745-A736-788B7935D7A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TemplafyTemplateConfiguration><![CDATA[{"elementsMetadata":[],"transformationConfigurations":[],"templateName":"blank","templateDescription":"","enableDocumentContentUpdater":false,"version":"2.0"}]]></TemplafyTemplateConfiguration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TemplafyFormConfiguration><![CDATA[{"formFields":[],"formDataEntries":[]}]]></TemplafyFormConfiguration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3CCF29AC71D4428C978BA42A6A441C" ma:contentTypeVersion="31" ma:contentTypeDescription="Een nieuw document maken." ma:contentTypeScope="" ma:versionID="7bfe86bcb2f81af92b6a2f60bae862a7">
  <xsd:schema xmlns:xsd="http://www.w3.org/2001/XMLSchema" xmlns:xs="http://www.w3.org/2001/XMLSchema" xmlns:p="http://schemas.microsoft.com/office/2006/metadata/properties" xmlns:ns1="http://schemas.microsoft.com/sharepoint/v3" xmlns:ns2="aacb7df8-672f-46f2-977f-893ce5cef86b" xmlns:ns3="22a3f1e7-1ad8-4567-967d-700183da1d1b" targetNamespace="http://schemas.microsoft.com/office/2006/metadata/properties" ma:root="true" ma:fieldsID="10d9456ce71c04f2483e40a32c242f0e" ns1:_="" ns2:_="" ns3:_="">
    <xsd:import namespace="http://schemas.microsoft.com/sharepoint/v3"/>
    <xsd:import namespace="aacb7df8-672f-46f2-977f-893ce5cef86b"/>
    <xsd:import namespace="22a3f1e7-1ad8-4567-967d-700183da1d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b7df8-672f-46f2-977f-893ce5cef8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a3f1e7-1ad8-4567-967d-700183da1d1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BFE5B46-258F-4D55-A065-A66E3224440F}">
  <ds:schemaRefs/>
</ds:datastoreItem>
</file>

<file path=customXml/itemProps2.xml><?xml version="1.0" encoding="utf-8"?>
<ds:datastoreItem xmlns:ds="http://schemas.openxmlformats.org/officeDocument/2006/customXml" ds:itemID="{67D0426E-2C94-431A-9FFB-E9C85DD39BC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81BAD3-D615-4BFE-806F-F2F44F1E3EB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588F483A-6751-4EC4-B3C4-453CB9CA0C65}">
  <ds:schemaRefs/>
</ds:datastoreItem>
</file>

<file path=customXml/itemProps5.xml><?xml version="1.0" encoding="utf-8"?>
<ds:datastoreItem xmlns:ds="http://schemas.openxmlformats.org/officeDocument/2006/customXml" ds:itemID="{91427CC3-FE3C-4876-9ABC-29151FCB6FE0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9020EB0B-4BE6-4E61-93D2-6E744E69CA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acb7df8-672f-46f2-977f-893ce5cef86b"/>
    <ds:schemaRef ds:uri="22a3f1e7-1ad8-4567-967d-700183da1d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igh251ak</Template>
  <TotalTime>0</TotalTime>
  <Pages>14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2022-10-03T10:39:00Z</dcterms:created>
  <dcterms:modified xsi:type="dcterms:W3CDTF">2022-10-18T16:17:00Z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0x0101009C3CCF29AC71D4428C978BA42A6A441C</vt:lpwstr>
  </property>
  <property fmtid="{D5CDD505-2E9C-101B-9397-08002B2CF9AE}" pid="3" name="TemplafyTenantId">
    <vt:lpwstr>philips</vt:lpwstr>
  </property>
  <property fmtid="{D5CDD505-2E9C-101B-9397-08002B2CF9AE}" pid="4" name="TemplafyTemplateId">
    <vt:lpwstr>637940740302623323</vt:lpwstr>
  </property>
  <property fmtid="{D5CDD505-2E9C-101B-9397-08002B2CF9AE}" pid="5" name="TemplafyUserProfileId">
    <vt:lpwstr>637997850106067551</vt:lpwstr>
  </property>
  <property fmtid="{D5CDD505-2E9C-101B-9397-08002B2CF9AE}" pid="6" name="TemplafyFromBlank">
    <vt:bool>true</vt:bool>
  </property>
</Properties>
</file>